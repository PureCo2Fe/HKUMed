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4B882" w14:textId="397A1705" w:rsidR="004F4E4C" w:rsidRPr="006E68E4" w:rsidRDefault="00F63AAA" w:rsidP="004F4E4C">
      <w:pPr>
        <w:pStyle w:val="a7"/>
        <w:pBdr>
          <w:bottom w:val="single" w:sz="6" w:space="1" w:color="auto"/>
        </w:pBdr>
        <w:jc w:val="left"/>
        <w:rPr>
          <w:rFonts w:eastAsia="宋体"/>
          <w:color w:val="C00000"/>
        </w:rPr>
      </w:pPr>
      <w:r w:rsidRPr="006E68E4">
        <w:rPr>
          <w:rFonts w:eastAsia="宋体"/>
          <w:color w:val="C00000"/>
        </w:rPr>
        <w:t xml:space="preserve">BMSN1601 </w:t>
      </w:r>
      <w:r w:rsidR="009C1A4E" w:rsidRPr="006E68E4">
        <w:rPr>
          <w:rFonts w:eastAsia="宋体"/>
          <w:color w:val="C00000"/>
        </w:rPr>
        <w:t>–</w:t>
      </w:r>
      <w:r w:rsidRPr="006E68E4">
        <w:rPr>
          <w:rFonts w:eastAsia="宋体"/>
          <w:color w:val="C00000"/>
        </w:rPr>
        <w:t xml:space="preserve"> Anatomy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A81A5C" w14:paraId="126C97CC" w14:textId="77777777" w:rsidTr="00A81A5C">
        <w:tc>
          <w:tcPr>
            <w:tcW w:w="10446" w:type="dxa"/>
          </w:tcPr>
          <w:p w14:paraId="3B645062" w14:textId="26C00D1B" w:rsidR="002C1707" w:rsidRDefault="00A81A5C" w:rsidP="009C1A4E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W</w:t>
            </w:r>
            <w:r>
              <w:rPr>
                <w:rFonts w:eastAsia="宋体"/>
              </w:rPr>
              <w:t>hat is Cardiovascular System</w:t>
            </w:r>
          </w:p>
        </w:tc>
      </w:tr>
    </w:tbl>
    <w:p w14:paraId="1BE8218A" w14:textId="1550EB0F" w:rsidR="00A22B84" w:rsidRPr="002C1707" w:rsidRDefault="002C1707" w:rsidP="00A22B84">
      <w:pPr>
        <w:rPr>
          <w:iCs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eastAsia="宋体" w:hAnsi="Cambria Math" w:hint="eastAsia"/>
              <w:sz w:val="22"/>
              <w:szCs w:val="20"/>
            </w:rPr>
            <m:t>Car</m:t>
          </m:r>
          <m:r>
            <m:rPr>
              <m:sty m:val="p"/>
            </m:rPr>
            <w:rPr>
              <w:rFonts w:ascii="Cambria Math" w:eastAsia="宋体" w:hAnsi="Cambria Math"/>
              <w:sz w:val="22"/>
              <w:szCs w:val="20"/>
            </w:rPr>
            <m:t>diovascular System=Heart+Blood Vessels</m:t>
          </m:r>
        </m:oMath>
      </m:oMathPara>
    </w:p>
    <w:p w14:paraId="5C5648EF" w14:textId="28F1EF3E" w:rsidR="002C1707" w:rsidRPr="002C1707" w:rsidRDefault="006C4CDF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Through Hemodynamics </w:t>
      </w:r>
      <w:r w:rsidRPr="006C4CD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Deeper understanding in Cardiovascular System</w:t>
      </w:r>
    </w:p>
    <w:p w14:paraId="3F337897" w14:textId="231F97BD" w:rsidR="00A77B0E" w:rsidRDefault="006C4CDF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Hemodynamics = Study of Blood flow by physical methods</w:t>
      </w:r>
    </w:p>
    <w:p w14:paraId="0E0CE723" w14:textId="2837A8A3" w:rsidR="0035031A" w:rsidRDefault="0035031A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 w:rsidRPr="0035031A">
        <w:rPr>
          <w:rFonts w:eastAsia="宋体"/>
          <w:iCs/>
          <w:sz w:val="22"/>
          <w:szCs w:val="20"/>
        </w:rPr>
        <w:t>Visualization of Hemodynamics</w:t>
      </w:r>
      <w:r>
        <w:rPr>
          <w:rFonts w:eastAsia="宋体"/>
          <w:iCs/>
          <w:sz w:val="22"/>
          <w:szCs w:val="20"/>
        </w:rPr>
        <w:t xml:space="preserve"> can be done by 3D MRI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41EDC" w14:paraId="7B62E69A" w14:textId="77777777" w:rsidTr="00C41EDC">
        <w:tc>
          <w:tcPr>
            <w:tcW w:w="10446" w:type="dxa"/>
          </w:tcPr>
          <w:p w14:paraId="153DB559" w14:textId="0318BC44" w:rsidR="00C41EDC" w:rsidRPr="00C41EDC" w:rsidRDefault="00C41EDC" w:rsidP="00C41EDC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Cs w:val="24"/>
              </w:rPr>
              <w:t xml:space="preserve">Introduction to </w:t>
            </w:r>
            <w:r w:rsidR="00881A6F">
              <w:rPr>
                <w:rFonts w:eastAsia="宋体"/>
                <w:iCs/>
                <w:szCs w:val="24"/>
              </w:rPr>
              <w:t xml:space="preserve">definition of </w:t>
            </w:r>
            <w:r>
              <w:rPr>
                <w:rFonts w:eastAsia="宋体"/>
                <w:iCs/>
                <w:szCs w:val="24"/>
              </w:rPr>
              <w:t>CO, HR, SV, Q and BP</w:t>
            </w:r>
          </w:p>
        </w:tc>
      </w:tr>
    </w:tbl>
    <w:p w14:paraId="6ABF69A8" w14:textId="27ED987B" w:rsidR="00C41EDC" w:rsidRDefault="00C41EDC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C</w:t>
      </w:r>
      <w:r>
        <w:rPr>
          <w:rFonts w:eastAsia="宋体"/>
          <w:iCs/>
          <w:sz w:val="22"/>
          <w:szCs w:val="20"/>
        </w:rPr>
        <w:t>O is Cardiac Output</w:t>
      </w:r>
    </w:p>
    <w:p w14:paraId="60FF6D0A" w14:textId="17EA9B8F" w:rsidR="00C41EDC" w:rsidRPr="0023278A" w:rsidRDefault="00C41EDC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 xml:space="preserve">mount of blood pumped by </w:t>
      </w:r>
      <w:r w:rsidRPr="00C41EDC">
        <w:rPr>
          <w:rFonts w:eastAsia="宋体"/>
          <w:b/>
          <w:bCs/>
          <w:iCs/>
          <w:sz w:val="22"/>
          <w:szCs w:val="20"/>
          <w:u w:val="single"/>
        </w:rPr>
        <w:t>each ventricle</w:t>
      </w:r>
      <w:r>
        <w:rPr>
          <w:rFonts w:eastAsia="宋体"/>
          <w:iCs/>
          <w:sz w:val="22"/>
          <w:szCs w:val="20"/>
        </w:rPr>
        <w:t xml:space="preserve"> in </w:t>
      </w:r>
      <w:r w:rsidRPr="00C41EDC">
        <w:rPr>
          <w:rFonts w:eastAsia="宋体"/>
          <w:b/>
          <w:bCs/>
          <w:iCs/>
          <w:sz w:val="22"/>
          <w:szCs w:val="20"/>
          <w:u w:val="single"/>
        </w:rPr>
        <w:t>1 minute</w:t>
      </w:r>
    </w:p>
    <w:p w14:paraId="3DEEECDE" w14:textId="0CE1DDA8" w:rsidR="00D96887" w:rsidRDefault="00D96887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HR is Heart Rate</w:t>
      </w:r>
    </w:p>
    <w:p w14:paraId="50012C5B" w14:textId="2DA61B29" w:rsidR="00D96887" w:rsidRDefault="00D96887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 xml:space="preserve">umber of </w:t>
      </w:r>
      <w:proofErr w:type="gramStart"/>
      <w:r>
        <w:rPr>
          <w:rFonts w:eastAsia="宋体"/>
          <w:iCs/>
          <w:sz w:val="22"/>
          <w:szCs w:val="20"/>
        </w:rPr>
        <w:t>Heart beat</w:t>
      </w:r>
      <w:proofErr w:type="gramEnd"/>
      <w:r>
        <w:rPr>
          <w:rFonts w:eastAsia="宋体"/>
          <w:iCs/>
          <w:sz w:val="22"/>
          <w:szCs w:val="20"/>
        </w:rPr>
        <w:t xml:space="preserve"> in 1 minute</w:t>
      </w:r>
    </w:p>
    <w:p w14:paraId="586CC378" w14:textId="58C54EAC" w:rsidR="00D96887" w:rsidRDefault="00D96887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>V is Stroke Volume</w:t>
      </w:r>
    </w:p>
    <w:p w14:paraId="2467F880" w14:textId="1667CEEE" w:rsidR="00D96887" w:rsidRDefault="00D96887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 xml:space="preserve">olume of Blood Pumped out by </w:t>
      </w:r>
      <w:r w:rsidRPr="00D96887">
        <w:rPr>
          <w:rFonts w:eastAsia="宋体"/>
          <w:b/>
          <w:bCs/>
          <w:iCs/>
          <w:sz w:val="22"/>
          <w:szCs w:val="20"/>
          <w:u w:val="single"/>
        </w:rPr>
        <w:t>a ventricle</w:t>
      </w:r>
      <w:r>
        <w:rPr>
          <w:rFonts w:eastAsia="宋体"/>
          <w:iCs/>
          <w:sz w:val="22"/>
          <w:szCs w:val="20"/>
        </w:rPr>
        <w:t xml:space="preserve"> with each beat.</w:t>
      </w:r>
    </w:p>
    <w:p w14:paraId="277A3FB4" w14:textId="4CE5BF74" w:rsidR="0023278A" w:rsidRPr="0004727F" w:rsidRDefault="007238AC">
      <w:pPr>
        <w:pStyle w:val="aa"/>
        <w:numPr>
          <w:ilvl w:val="0"/>
          <w:numId w:val="5"/>
        </w:numPr>
        <w:ind w:leftChars="0"/>
        <w:rPr>
          <w:rFonts w:eastAsia="宋体"/>
          <w:iCs/>
          <w:sz w:val="22"/>
          <w:szCs w:val="20"/>
        </w:rPr>
      </w:pPr>
      <w:r w:rsidRPr="0004727F">
        <w:rPr>
          <w:rFonts w:eastAsia="宋体"/>
          <w:iCs/>
          <w:sz w:val="22"/>
          <w:szCs w:val="20"/>
        </w:rPr>
        <w:t>Q is Blood Flow</w:t>
      </w:r>
    </w:p>
    <w:p w14:paraId="1E8F532A" w14:textId="7A41A004" w:rsidR="007238AC" w:rsidRPr="00AE0DA7" w:rsidRDefault="007238AC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 xml:space="preserve">olume of blood flowing through a vessel, an </w:t>
      </w:r>
      <w:proofErr w:type="gramStart"/>
      <w:r>
        <w:rPr>
          <w:rFonts w:eastAsia="宋体"/>
          <w:iCs/>
          <w:sz w:val="22"/>
          <w:szCs w:val="20"/>
        </w:rPr>
        <w:t>organ</w:t>
      </w:r>
      <w:proofErr w:type="gramEnd"/>
      <w:r>
        <w:rPr>
          <w:rFonts w:eastAsia="宋体"/>
          <w:iCs/>
          <w:sz w:val="22"/>
          <w:szCs w:val="20"/>
        </w:rPr>
        <w:t xml:space="preserve"> or the entire circulation </w:t>
      </w:r>
      <w:r w:rsidR="00D379E6">
        <w:rPr>
          <w:rFonts w:eastAsia="宋体"/>
          <w:iCs/>
          <w:sz w:val="22"/>
          <w:szCs w:val="20"/>
        </w:rPr>
        <w:t>in each</w:t>
      </w:r>
      <w:r>
        <w:rPr>
          <w:rFonts w:eastAsia="宋体"/>
          <w:iCs/>
          <w:sz w:val="22"/>
          <w:szCs w:val="20"/>
        </w:rPr>
        <w:t xml:space="preserve"> period</w:t>
      </w:r>
    </w:p>
    <w:p w14:paraId="14311BAE" w14:textId="7E186B9C" w:rsidR="007238AC" w:rsidRPr="0004727F" w:rsidRDefault="007238AC">
      <w:pPr>
        <w:pStyle w:val="aa"/>
        <w:numPr>
          <w:ilvl w:val="0"/>
          <w:numId w:val="4"/>
        </w:numPr>
        <w:ind w:leftChars="0"/>
        <w:rPr>
          <w:rFonts w:eastAsia="宋体"/>
          <w:iCs/>
          <w:sz w:val="22"/>
          <w:szCs w:val="20"/>
        </w:rPr>
      </w:pPr>
      <w:r w:rsidRPr="0004727F">
        <w:rPr>
          <w:rFonts w:eastAsia="宋体" w:hint="eastAsia"/>
          <w:iCs/>
          <w:sz w:val="22"/>
          <w:szCs w:val="20"/>
        </w:rPr>
        <w:t>B</w:t>
      </w:r>
      <w:r w:rsidRPr="0004727F">
        <w:rPr>
          <w:rFonts w:eastAsia="宋体"/>
          <w:iCs/>
          <w:sz w:val="22"/>
          <w:szCs w:val="20"/>
        </w:rPr>
        <w:t>P</w:t>
      </w:r>
      <w:r w:rsidR="0015347F" w:rsidRPr="0004727F">
        <w:rPr>
          <w:rFonts w:eastAsia="宋体"/>
          <w:iCs/>
          <w:sz w:val="22"/>
          <w:szCs w:val="20"/>
        </w:rPr>
        <w:t xml:space="preserve"> is Blood Pressure</w:t>
      </w:r>
    </w:p>
    <w:p w14:paraId="65E7A722" w14:textId="4E4C26D9" w:rsidR="00AE0DA7" w:rsidRDefault="0015347F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F</w:t>
      </w:r>
      <w:r>
        <w:rPr>
          <w:rFonts w:eastAsia="宋体"/>
          <w:iCs/>
          <w:sz w:val="22"/>
          <w:szCs w:val="20"/>
        </w:rPr>
        <w:t>orce per unit area exerted on the wall of a blood vessel by its contained blood.</w:t>
      </w:r>
    </w:p>
    <w:p w14:paraId="5A7B20D5" w14:textId="10BF63E0" w:rsidR="00FC103B" w:rsidRDefault="00FC103B">
      <w:pPr>
        <w:pStyle w:val="aa"/>
        <w:numPr>
          <w:ilvl w:val="2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L</w:t>
      </w:r>
      <w:r>
        <w:rPr>
          <w:rFonts w:eastAsia="宋体"/>
          <w:iCs/>
          <w:sz w:val="22"/>
          <w:szCs w:val="20"/>
        </w:rPr>
        <w:t xml:space="preserve">ike </w:t>
      </w:r>
      <w:proofErr w:type="spellStart"/>
      <w:r>
        <w:rPr>
          <w:rFonts w:eastAsia="宋体"/>
          <w:iCs/>
          <w:sz w:val="22"/>
          <w:szCs w:val="20"/>
        </w:rPr>
        <w:t>e.m.f</w:t>
      </w:r>
      <w:proofErr w:type="spellEnd"/>
      <w:r>
        <w:rPr>
          <w:rFonts w:eastAsia="宋体"/>
          <w:iCs/>
          <w:sz w:val="22"/>
          <w:szCs w:val="20"/>
        </w:rPr>
        <w:t xml:space="preserve"> </w:t>
      </w:r>
      <w:r w:rsidRPr="00FC103B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Provide Driving Force to the Blood</w:t>
      </w:r>
    </w:p>
    <w:p w14:paraId="6A9F4ADC" w14:textId="4DBF29C2" w:rsidR="00AE0DA7" w:rsidRDefault="00AE0DA7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U</w:t>
      </w:r>
      <w:r>
        <w:rPr>
          <w:rFonts w:eastAsia="宋体"/>
          <w:iCs/>
          <w:sz w:val="22"/>
          <w:szCs w:val="20"/>
        </w:rPr>
        <w:t>nit: mmHg</w:t>
      </w:r>
    </w:p>
    <w:p w14:paraId="6CDD4E05" w14:textId="733059AC" w:rsidR="00E3052A" w:rsidRPr="0035031A" w:rsidRDefault="00AE0DA7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 xml:space="preserve">ite of measurement: </w:t>
      </w:r>
      <w:r w:rsidR="00625FEB" w:rsidRPr="00625FEB">
        <w:rPr>
          <w:b/>
          <w:bCs/>
          <w:u w:val="single"/>
        </w:rPr>
        <w:t>brachial artery</w:t>
      </w:r>
      <w:r w:rsidR="00625FEB">
        <w:rPr>
          <w:rFonts w:ascii="宋体" w:eastAsia="宋体" w:hAnsi="宋体"/>
        </w:rPr>
        <w:t xml:space="preserve"> </w:t>
      </w:r>
      <w:r w:rsidR="00D379E6">
        <w:rPr>
          <w:rFonts w:asciiTheme="majorHAnsi" w:eastAsia="宋体" w:hAnsiTheme="majorHAnsi" w:cstheme="majorHAnsi"/>
        </w:rPr>
        <w:t>(large</w:t>
      </w:r>
      <w:r w:rsidR="00625FEB" w:rsidRPr="00625FEB">
        <w:t xml:space="preserve"> arteries near the heart</w:t>
      </w:r>
      <w:r w:rsidR="00625FEB">
        <w:t>)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11"/>
        <w:gridCol w:w="9945"/>
      </w:tblGrid>
      <w:tr w:rsidR="00AE0DA7" w14:paraId="399720A1" w14:textId="77777777" w:rsidTr="008D39F4">
        <w:tc>
          <w:tcPr>
            <w:tcW w:w="279" w:type="dxa"/>
          </w:tcPr>
          <w:p w14:paraId="30334B20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4A5"/>
                </mc:Choice>
                <mc:Fallback>
                  <w:t>💥</w:t>
                </mc:Fallback>
              </mc:AlternateContent>
            </w:r>
          </w:p>
        </w:tc>
        <w:tc>
          <w:tcPr>
            <w:tcW w:w="10167" w:type="dxa"/>
          </w:tcPr>
          <w:p w14:paraId="3AD5D5DB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 xml:space="preserve">lood Flow is not </w:t>
            </w:r>
            <w:r>
              <w:rPr>
                <w:rFonts w:eastAsia="宋体" w:hint="eastAsia"/>
                <w:iCs/>
                <w:sz w:val="22"/>
                <w:szCs w:val="20"/>
              </w:rPr>
              <w:t>equivalent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o the Cardiac Output.</w:t>
            </w:r>
          </w:p>
          <w:p w14:paraId="3879F41F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Flow in the entire circulation per minute = Cardiac Output.</w:t>
            </w:r>
          </w:p>
        </w:tc>
      </w:tr>
    </w:tbl>
    <w:p w14:paraId="492037EB" w14:textId="39C9ECFB" w:rsidR="00AE0DA7" w:rsidRDefault="00AE0DA7" w:rsidP="00AE0DA7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81A6F" w14:paraId="48F2F548" w14:textId="77777777" w:rsidTr="00881A6F">
        <w:tc>
          <w:tcPr>
            <w:tcW w:w="10446" w:type="dxa"/>
          </w:tcPr>
          <w:p w14:paraId="31273A43" w14:textId="02211938" w:rsidR="00881A6F" w:rsidRPr="00881A6F" w:rsidRDefault="00881A6F" w:rsidP="00AE0DA7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Blood Pressure</w:t>
            </w:r>
          </w:p>
        </w:tc>
      </w:tr>
    </w:tbl>
    <w:p w14:paraId="7E8C1D4B" w14:textId="16E35FA1" w:rsidR="003A0004" w:rsidRDefault="003A0004">
      <w:pPr>
        <w:pStyle w:val="aa"/>
        <w:numPr>
          <w:ilvl w:val="0"/>
          <w:numId w:val="3"/>
        </w:numPr>
        <w:ind w:leftChars="0"/>
      </w:pPr>
      <w:r>
        <w:rPr>
          <w:rFonts w:hint="eastAsia"/>
        </w:rPr>
        <w:t>D</w:t>
      </w:r>
      <w:r>
        <w:t xml:space="preserve">ifference in BP within vascular system </w:t>
      </w:r>
      <w:r w:rsidRPr="003A0004">
        <w:sym w:font="Wingdings" w:char="F0E0"/>
      </w:r>
      <w:r>
        <w:t xml:space="preserve"> </w:t>
      </w:r>
      <w:r w:rsidR="00E4609B" w:rsidRPr="0004727F">
        <w:rPr>
          <w:u w:val="single"/>
        </w:rPr>
        <w:t>D</w:t>
      </w:r>
      <w:r w:rsidRPr="0004727F">
        <w:rPr>
          <w:u w:val="single"/>
        </w:rPr>
        <w:t>riving force to blood</w:t>
      </w:r>
      <w:r>
        <w:t xml:space="preserve"> </w:t>
      </w:r>
      <w:r w:rsidRPr="003A0004">
        <w:sym w:font="Wingdings" w:char="F0E0"/>
      </w:r>
      <w:r>
        <w:t xml:space="preserve"> </w:t>
      </w:r>
      <w:proofErr w:type="spellStart"/>
      <w:r>
        <w:t>Blood</w:t>
      </w:r>
      <w:proofErr w:type="spellEnd"/>
      <w:r>
        <w:t xml:space="preserve"> Flows</w:t>
      </w:r>
    </w:p>
    <w:p w14:paraId="5C6C6212" w14:textId="345EA0AB" w:rsidR="00AD3D51" w:rsidRDefault="00E4609B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From High Pressure to Low Pressure Area</w:t>
      </w:r>
    </w:p>
    <w:p w14:paraId="2D468B80" w14:textId="17F11693" w:rsidR="00594678" w:rsidRDefault="00256DF5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orta (</w:t>
      </w:r>
      <w:r>
        <w:rPr>
          <w:rFonts w:eastAsia="宋体" w:hint="eastAsia"/>
          <w:iCs/>
          <w:sz w:val="22"/>
          <w:szCs w:val="20"/>
        </w:rPr>
        <w:t>大</w:t>
      </w:r>
      <w:proofErr w:type="gramStart"/>
      <w:r>
        <w:rPr>
          <w:rFonts w:eastAsia="宋体" w:hint="eastAsia"/>
          <w:iCs/>
          <w:sz w:val="22"/>
          <w:szCs w:val="20"/>
        </w:rPr>
        <w:t>動</w:t>
      </w:r>
      <w:proofErr w:type="gramEnd"/>
      <w:r>
        <w:rPr>
          <w:rFonts w:eastAsia="宋体" w:hint="eastAsia"/>
          <w:iCs/>
          <w:sz w:val="22"/>
          <w:szCs w:val="20"/>
        </w:rPr>
        <w:t>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Arteries (</w:t>
      </w:r>
      <w:proofErr w:type="gramStart"/>
      <w:r>
        <w:rPr>
          <w:rFonts w:eastAsia="宋体" w:hint="eastAsia"/>
          <w:iCs/>
          <w:sz w:val="22"/>
          <w:szCs w:val="20"/>
        </w:rPr>
        <w:t>動</w:t>
      </w:r>
      <w:proofErr w:type="gramEnd"/>
      <w:r>
        <w:rPr>
          <w:rFonts w:eastAsia="宋体" w:hint="eastAsia"/>
          <w:iCs/>
          <w:sz w:val="22"/>
          <w:szCs w:val="20"/>
        </w:rPr>
        <w:t>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</w:t>
      </w:r>
      <w:r w:rsidRPr="00256DF5">
        <w:rPr>
          <w:rFonts w:eastAsia="宋体"/>
          <w:iCs/>
          <w:sz w:val="22"/>
          <w:szCs w:val="20"/>
        </w:rPr>
        <w:t>rterioles</w:t>
      </w:r>
      <w:r>
        <w:rPr>
          <w:rFonts w:eastAsia="宋体"/>
          <w:iCs/>
          <w:sz w:val="22"/>
          <w:szCs w:val="20"/>
        </w:rPr>
        <w:t xml:space="preserve"> (</w:t>
      </w:r>
      <w:r>
        <w:rPr>
          <w:rFonts w:eastAsia="宋体" w:hint="eastAsia"/>
          <w:iCs/>
          <w:sz w:val="22"/>
          <w:szCs w:val="20"/>
        </w:rPr>
        <w:t>小</w:t>
      </w:r>
      <w:proofErr w:type="gramStart"/>
      <w:r>
        <w:rPr>
          <w:rFonts w:eastAsia="宋体" w:hint="eastAsia"/>
          <w:iCs/>
          <w:sz w:val="22"/>
          <w:szCs w:val="20"/>
        </w:rPr>
        <w:t>動</w:t>
      </w:r>
      <w:proofErr w:type="gramEnd"/>
      <w:r>
        <w:rPr>
          <w:rFonts w:eastAsia="宋体" w:hint="eastAsia"/>
          <w:iCs/>
          <w:sz w:val="22"/>
          <w:szCs w:val="20"/>
        </w:rPr>
        <w:t>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 w:rsidR="00A452EA" w:rsidRPr="00A452EA">
        <w:rPr>
          <w:rFonts w:eastAsia="宋体"/>
          <w:iCs/>
          <w:sz w:val="22"/>
          <w:szCs w:val="20"/>
        </w:rPr>
        <w:t>Capillaries</w:t>
      </w:r>
      <w:r w:rsidR="00A452EA">
        <w:rPr>
          <w:rFonts w:eastAsia="宋体"/>
          <w:iCs/>
          <w:sz w:val="22"/>
          <w:szCs w:val="20"/>
        </w:rPr>
        <w:t xml:space="preserve"> (</w:t>
      </w:r>
      <w:r w:rsidR="00A452EA">
        <w:rPr>
          <w:rFonts w:eastAsia="宋体" w:hint="eastAsia"/>
          <w:iCs/>
          <w:sz w:val="22"/>
          <w:szCs w:val="20"/>
        </w:rPr>
        <w:t>毛細血管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>
        <w:rPr>
          <w:rFonts w:eastAsia="宋体"/>
          <w:iCs/>
          <w:sz w:val="22"/>
          <w:szCs w:val="20"/>
        </w:rPr>
        <w:br/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</w:t>
      </w:r>
      <w:r w:rsidR="00A452EA" w:rsidRPr="00A452EA">
        <w:rPr>
          <w:rFonts w:eastAsia="宋体"/>
          <w:iCs/>
          <w:sz w:val="22"/>
          <w:szCs w:val="20"/>
        </w:rPr>
        <w:t>Venules</w:t>
      </w:r>
      <w:r w:rsidR="00A452EA">
        <w:rPr>
          <w:rFonts w:eastAsia="宋体"/>
          <w:iCs/>
          <w:sz w:val="22"/>
          <w:szCs w:val="20"/>
        </w:rPr>
        <w:t xml:space="preserve"> (</w:t>
      </w:r>
      <w:r w:rsidR="00A452EA">
        <w:rPr>
          <w:rFonts w:eastAsia="宋体" w:hint="eastAsia"/>
          <w:iCs/>
          <w:sz w:val="22"/>
          <w:szCs w:val="20"/>
        </w:rPr>
        <w:t>小靜脈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Veins (</w:t>
      </w:r>
      <w:r w:rsidR="00A452EA">
        <w:rPr>
          <w:rFonts w:eastAsia="宋体" w:hint="eastAsia"/>
          <w:iCs/>
          <w:sz w:val="22"/>
          <w:szCs w:val="20"/>
        </w:rPr>
        <w:t>靜脈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</w:t>
      </w:r>
      <w:r w:rsidR="00492420">
        <w:rPr>
          <w:rFonts w:eastAsia="宋体"/>
          <w:iCs/>
          <w:sz w:val="22"/>
          <w:szCs w:val="20"/>
        </w:rPr>
        <w:t>Venae Cava (</w:t>
      </w:r>
      <w:r w:rsidR="00492420">
        <w:rPr>
          <w:rFonts w:eastAsia="宋体"/>
          <w:iCs/>
          <w:sz w:val="22"/>
          <w:szCs w:val="20"/>
        </w:rPr>
        <w:t>大靜脈</w:t>
      </w:r>
      <w:r w:rsidR="00492420">
        <w:rPr>
          <w:rFonts w:eastAsia="宋体" w:hint="eastAsia"/>
          <w:iCs/>
          <w:sz w:val="22"/>
          <w:szCs w:val="20"/>
        </w:rPr>
        <w:t>)</w:t>
      </w:r>
    </w:p>
    <w:p w14:paraId="6BDD2207" w14:textId="623EA994" w:rsidR="00AD3D51" w:rsidRPr="002E6217" w:rsidRDefault="002E6217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t>Arterial Blood Pressure – Systolic Pressure</w:t>
      </w:r>
    </w:p>
    <w:p w14:paraId="6249D161" w14:textId="17418348" w:rsidR="002E6217" w:rsidRDefault="00793DF9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Arterial Pressure </w:t>
      </w:r>
      <w:r w:rsidRPr="00793DF9">
        <w:rPr>
          <w:rFonts w:eastAsia="宋体"/>
          <w:b/>
          <w:bCs/>
          <w:iCs/>
          <w:sz w:val="22"/>
          <w:szCs w:val="20"/>
          <w:u w:val="single"/>
        </w:rPr>
        <w:t>during ventricular contraction</w:t>
      </w:r>
    </w:p>
    <w:p w14:paraId="47561289" w14:textId="415A1BBF" w:rsidR="00793DF9" w:rsidRDefault="00793DF9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rterial Blood Pressure – Diastolic Pressure</w:t>
      </w:r>
    </w:p>
    <w:p w14:paraId="38E738A4" w14:textId="1FA4CA20" w:rsidR="00793DF9" w:rsidRPr="00381AD2" w:rsidRDefault="00793DF9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 xml:space="preserve">rterial Pressure </w:t>
      </w:r>
      <w:r>
        <w:rPr>
          <w:rFonts w:eastAsia="宋体"/>
          <w:b/>
          <w:bCs/>
          <w:iCs/>
          <w:sz w:val="22"/>
          <w:szCs w:val="20"/>
          <w:u w:val="single"/>
        </w:rPr>
        <w:t>during ventricular filling</w:t>
      </w:r>
    </w:p>
    <w:p w14:paraId="0FEAFFAD" w14:textId="417CAF03" w:rsidR="00381AD2" w:rsidRDefault="00381AD2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Pulse Pressure</w:t>
      </w:r>
    </w:p>
    <w:p w14:paraId="6752ED7D" w14:textId="62D86002" w:rsidR="00381AD2" w:rsidRPr="00381AD2" w:rsidRDefault="00381AD2" w:rsidP="00381AD2">
      <w:pPr>
        <w:ind w:left="360"/>
        <w:rPr>
          <w:rFonts w:eastAsia="宋体"/>
          <w:sz w:val="22"/>
          <w:szCs w:val="20"/>
          <w:u w:val="single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2"/>
              <w:szCs w:val="20"/>
              <w:u w:val="single"/>
            </w:rPr>
            <m:t xml:space="preserve">Pulse Pressure= Systolic Pressure- Diastolic </m:t>
          </m:r>
          <m:r>
            <m:rPr>
              <m:sty m:val="p"/>
            </m:rPr>
            <w:rPr>
              <w:rFonts w:ascii="Cambria Math" w:eastAsia="宋体" w:hAnsi="Cambria Math" w:hint="eastAsia"/>
              <w:sz w:val="22"/>
              <w:szCs w:val="20"/>
              <w:u w:val="single"/>
            </w:rPr>
            <m:t>Pressure</m:t>
          </m:r>
        </m:oMath>
      </m:oMathPara>
    </w:p>
    <w:p w14:paraId="21E825E3" w14:textId="0AB0D503" w:rsidR="00381AD2" w:rsidRDefault="00A83DD1">
      <w:pPr>
        <w:pStyle w:val="aa"/>
        <w:numPr>
          <w:ilvl w:val="0"/>
          <w:numId w:val="6"/>
        </w:numPr>
        <w:ind w:leftChars="0"/>
        <w:rPr>
          <w:rFonts w:eastAsia="宋体"/>
          <w:sz w:val="22"/>
          <w:szCs w:val="20"/>
        </w:rPr>
      </w:pPr>
      <w:r w:rsidRPr="00A83DD1">
        <w:rPr>
          <w:rFonts w:eastAsia="宋体" w:hint="eastAsia"/>
          <w:sz w:val="22"/>
          <w:szCs w:val="20"/>
        </w:rPr>
        <w:t>Mean</w:t>
      </w:r>
      <w:r w:rsidRPr="00A83DD1">
        <w:rPr>
          <w:rFonts w:eastAsia="宋体"/>
          <w:sz w:val="22"/>
          <w:szCs w:val="20"/>
        </w:rPr>
        <w:t xml:space="preserve"> </w:t>
      </w:r>
      <w:r>
        <w:rPr>
          <w:rFonts w:eastAsia="宋体"/>
          <w:sz w:val="22"/>
          <w:szCs w:val="20"/>
        </w:rPr>
        <w:t>Arterial Pressure</w:t>
      </w:r>
    </w:p>
    <w:p w14:paraId="3CE88132" w14:textId="6A1B7CC6" w:rsidR="00A83DD1" w:rsidRPr="00A83DD1" w:rsidRDefault="00A83DD1">
      <w:pPr>
        <w:pStyle w:val="aa"/>
        <w:numPr>
          <w:ilvl w:val="1"/>
          <w:numId w:val="6"/>
        </w:numPr>
        <w:ind w:leftChars="0"/>
        <w:rPr>
          <w:rFonts w:eastAsia="宋体"/>
          <w:sz w:val="22"/>
          <w:szCs w:val="20"/>
        </w:rPr>
      </w:pPr>
      <w:r>
        <w:rPr>
          <w:rFonts w:eastAsia="宋体" w:hint="eastAsia"/>
          <w:sz w:val="22"/>
          <w:szCs w:val="20"/>
        </w:rPr>
        <w:t>A</w:t>
      </w:r>
      <w:r>
        <w:rPr>
          <w:rFonts w:eastAsia="宋体"/>
          <w:sz w:val="22"/>
          <w:szCs w:val="20"/>
        </w:rPr>
        <w:t xml:space="preserve">verage arterial pressure during </w:t>
      </w:r>
      <w:r>
        <w:rPr>
          <w:rFonts w:eastAsia="宋体"/>
          <w:b/>
          <w:bCs/>
          <w:sz w:val="22"/>
          <w:szCs w:val="20"/>
          <w:u w:val="single"/>
        </w:rPr>
        <w:t>a single cardiac cycle</w:t>
      </w:r>
      <w:r>
        <w:rPr>
          <w:rFonts w:eastAsia="宋体"/>
          <w:sz w:val="22"/>
          <w:szCs w:val="20"/>
        </w:rPr>
        <w:t>.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57"/>
        <w:gridCol w:w="9889"/>
      </w:tblGrid>
      <w:tr w:rsidR="00793DF9" w14:paraId="3570C097" w14:textId="77777777" w:rsidTr="00793DF9">
        <w:tc>
          <w:tcPr>
            <w:tcW w:w="557" w:type="dxa"/>
          </w:tcPr>
          <w:p w14:paraId="77DFBD02" w14:textId="41992E55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4A6"/>
                </mc:Choice>
                <mc:Fallback>
                  <w:t>💦</w:t>
                </mc:Fallback>
              </mc:AlternateContent>
            </w:r>
          </w:p>
        </w:tc>
        <w:tc>
          <w:tcPr>
            <w:tcW w:w="9889" w:type="dxa"/>
          </w:tcPr>
          <w:p w14:paraId="67A9C678" w14:textId="77777777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xamination Technique:</w:t>
            </w:r>
          </w:p>
          <w:p w14:paraId="5908FA9C" w14:textId="77777777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ystolic Pressure @ Highest Level in cardiac cycle</w:t>
            </w:r>
          </w:p>
          <w:p w14:paraId="5D62E179" w14:textId="2ACA873F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iastolic Pressure @ Lowest Level in cardiac cycle</w:t>
            </w:r>
          </w:p>
        </w:tc>
      </w:tr>
    </w:tbl>
    <w:p w14:paraId="555B1306" w14:textId="1D46D64B" w:rsidR="00FA1B1B" w:rsidRDefault="00FA1B1B" w:rsidP="00E4609B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FA1B1B" w14:paraId="6F5ABF21" w14:textId="77777777" w:rsidTr="00953F9C">
        <w:tc>
          <w:tcPr>
            <w:tcW w:w="10443" w:type="dxa"/>
          </w:tcPr>
          <w:p w14:paraId="3326B782" w14:textId="73EE7CB6" w:rsidR="00FA1B1B" w:rsidRPr="00FA1B1B" w:rsidRDefault="00FA1B1B" w:rsidP="00E4609B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 w:val="22"/>
                <w:szCs w:val="20"/>
              </w:rPr>
              <w:lastRenderedPageBreak/>
              <w:br w:type="page"/>
            </w:r>
            <w:r>
              <w:rPr>
                <w:rFonts w:eastAsia="宋体" w:hint="eastAsia"/>
                <w:iCs/>
                <w:szCs w:val="24"/>
              </w:rPr>
              <w:t>T</w:t>
            </w:r>
            <w:r>
              <w:rPr>
                <w:rFonts w:eastAsia="宋体"/>
                <w:iCs/>
                <w:szCs w:val="24"/>
              </w:rPr>
              <w:t xml:space="preserve">he Common Formula </w:t>
            </w:r>
            <w:proofErr w:type="gramStart"/>
            <w:r>
              <w:rPr>
                <w:rFonts w:eastAsia="宋体"/>
                <w:iCs/>
                <w:szCs w:val="24"/>
              </w:rPr>
              <w:t>For</w:t>
            </w:r>
            <w:proofErr w:type="gramEnd"/>
            <w:r>
              <w:rPr>
                <w:rFonts w:eastAsia="宋体"/>
                <w:iCs/>
                <w:szCs w:val="24"/>
              </w:rPr>
              <w:t xml:space="preserve"> Cardiovascular System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FA1B1B" w14:paraId="455E0C6B" w14:textId="77777777" w:rsidTr="00FA1B1B">
        <w:tc>
          <w:tcPr>
            <w:tcW w:w="10446" w:type="dxa"/>
          </w:tcPr>
          <w:p w14:paraId="59B6656E" w14:textId="41CF3F3A" w:rsidR="00FA1B1B" w:rsidRPr="00FC103B" w:rsidRDefault="007F37EC" w:rsidP="007F37EC">
            <w:pPr>
              <w:ind w:left="720" w:hanging="72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ntire Circulation Formula:</w:t>
            </w:r>
            <m:oMath>
              <m:r>
                <w:rPr>
                  <w:rFonts w:ascii="Cambria Math" w:eastAsia="宋体" w:hAnsi="Cambria Math"/>
                  <w:sz w:val="22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>→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CO=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BP</m:t>
                  </m: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  <m:t>T</m:t>
                  </m:r>
                  <w:proofErr w:type="spellStart"/>
                  <m:r>
                    <m:rPr>
                      <m:nor/>
                    </m:rPr>
                    <w:rPr>
                      <w:rFonts w:ascii="Cambria Math" w:hAnsi="Cambria Math"/>
                    </w:rPr>
                    <m:t>otal</m:t>
                  </m:r>
                  <w:proofErr w:type="spellEnd"/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 peripheral resistance</m:t>
                  </m:r>
                </m:den>
              </m:f>
            </m:oMath>
          </w:p>
        </w:tc>
      </w:tr>
      <w:tr w:rsidR="00FA1B1B" w14:paraId="1A4142A2" w14:textId="77777777" w:rsidTr="00FA1B1B">
        <w:tc>
          <w:tcPr>
            <w:tcW w:w="10446" w:type="dxa"/>
          </w:tcPr>
          <w:p w14:paraId="16F996EA" w14:textId="17E5A41C" w:rsidR="00FA1B1B" w:rsidRDefault="007F37EC" w:rsidP="00E4609B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#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 xml:space="preserve">lood </w:t>
            </w:r>
            <w:r>
              <w:rPr>
                <w:rFonts w:eastAsia="宋体" w:hint="eastAsia"/>
                <w:iCs/>
                <w:sz w:val="22"/>
                <w:szCs w:val="20"/>
              </w:rPr>
              <w:t>circulation</w:t>
            </w:r>
            <w:r>
              <w:rPr>
                <w:rFonts w:eastAsia="宋体"/>
                <w:iCs/>
                <w:sz w:val="22"/>
                <w:szCs w:val="20"/>
              </w:rPr>
              <w:t xml:space="preserve"> Formula: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</m:oMath>
          </w:p>
          <w:p w14:paraId="440F4E72" w14:textId="770DC68B" w:rsidR="007F37EC" w:rsidRPr="007F37EC" w:rsidRDefault="007F37EC" w:rsidP="00E4609B">
            <w:pPr>
              <w:rPr>
                <w:rFonts w:eastAsia="宋体"/>
                <w:iCs/>
                <w:sz w:val="22"/>
                <w:szCs w:val="20"/>
              </w:rPr>
            </w:pP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#</w:t>
            </w:r>
            <w:r>
              <w:rPr>
                <w:rFonts w:eastAsia="宋体"/>
                <w:iCs/>
                <w:sz w:val="22"/>
                <w:szCs w:val="20"/>
              </w:rPr>
              <w:t>:The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Formula is similar to the Ohm’s Law, where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I=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V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</m:oMath>
          </w:p>
        </w:tc>
      </w:tr>
      <w:tr w:rsidR="00FA1B1B" w14:paraId="00136FBD" w14:textId="77777777" w:rsidTr="00FA1B1B">
        <w:tc>
          <w:tcPr>
            <w:tcW w:w="10446" w:type="dxa"/>
          </w:tcPr>
          <w:p w14:paraId="1EAB940C" w14:textId="77777777" w:rsidR="00052620" w:rsidRPr="00052620" w:rsidRDefault="00D61BA8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Formula for velocity of Q: </w:t>
            </w:r>
            <m:oMath>
              <m:r>
                <w:rPr>
                  <w:rFonts w:ascii="Cambria Math" w:eastAsia="宋体" w:hAnsi="Cambria Math"/>
                  <w:sz w:val="22"/>
                  <w:szCs w:val="20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 xml:space="preserve"> , 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where A is the cross sectional area</m:t>
              </m:r>
            </m:oMath>
          </w:p>
          <w:p w14:paraId="793AF6C0" w14:textId="77777777" w:rsidR="00052620" w:rsidRDefault="00052620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sz w:val="22"/>
                <w:szCs w:val="20"/>
              </w:rPr>
              <w:t>*</w:t>
            </w:r>
            <w:r>
              <w:rPr>
                <w:rFonts w:eastAsia="宋体"/>
                <w:sz w:val="22"/>
                <w:szCs w:val="20"/>
              </w:rPr>
              <w:t xml:space="preserve"> The Formula is </w:t>
            </w:r>
            <w:proofErr w:type="gramStart"/>
            <w:r>
              <w:rPr>
                <w:rFonts w:eastAsia="宋体"/>
                <w:sz w:val="22"/>
                <w:szCs w:val="20"/>
              </w:rPr>
              <w:t>assume</w:t>
            </w:r>
            <w:proofErr w:type="gramEnd"/>
            <w:r>
              <w:rPr>
                <w:rFonts w:eastAsia="宋体"/>
                <w:sz w:val="22"/>
                <w:szCs w:val="20"/>
              </w:rPr>
              <w:t xml:space="preserve"> that there is no resistance in the blood vessel</w:t>
            </w:r>
          </w:p>
          <w:p w14:paraId="54A604D0" w14:textId="64ED560C" w:rsidR="0015161F" w:rsidRPr="00052620" w:rsidRDefault="0015161F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sz w:val="22"/>
                <w:szCs w:val="20"/>
              </w:rPr>
              <w:t>*</w:t>
            </w:r>
            <w:r>
              <w:rPr>
                <w:rFonts w:eastAsia="宋体"/>
                <w:sz w:val="22"/>
                <w:szCs w:val="20"/>
              </w:rPr>
              <w:t xml:space="preserve"> Important Idea: Current in = Current Out, when there </w:t>
            </w:r>
            <w:proofErr w:type="gramStart"/>
            <w:r>
              <w:rPr>
                <w:rFonts w:eastAsia="宋体"/>
                <w:sz w:val="22"/>
                <w:szCs w:val="20"/>
              </w:rPr>
              <w:t>is</w:t>
            </w:r>
            <w:proofErr w:type="gramEnd"/>
            <w:r>
              <w:rPr>
                <w:rFonts w:eastAsia="宋体"/>
                <w:sz w:val="22"/>
                <w:szCs w:val="20"/>
              </w:rPr>
              <w:t xml:space="preserve"> no branches, the blood flow will always be the same</w:t>
            </w:r>
          </w:p>
        </w:tc>
      </w:tr>
      <w:tr w:rsidR="007F37EC" w14:paraId="675B7C59" w14:textId="77777777" w:rsidTr="00FA1B1B">
        <w:tc>
          <w:tcPr>
            <w:tcW w:w="10446" w:type="dxa"/>
          </w:tcPr>
          <w:p w14:paraId="5544060C" w14:textId="0CFD0A4A" w:rsidR="007F37EC" w:rsidRPr="006D3D9B" w:rsidRDefault="00D61BA8" w:rsidP="00E4609B">
            <w:pPr>
              <w:rPr>
                <w:rFonts w:eastAsia="宋体"/>
                <w:iCs/>
              </w:rPr>
            </w:pPr>
            <w:r>
              <w:t>Poiseuille’s Law</w:t>
            </w:r>
            <w:r>
              <w:rPr>
                <w:rFonts w:eastAsia="宋体" w:hint="eastAsia"/>
              </w:rPr>
              <w:t>:</w:t>
            </w:r>
            <w:r>
              <w:rPr>
                <w:rFonts w:eastAsia="宋体"/>
              </w:rPr>
              <w:t xml:space="preserve"> </w:t>
            </w:r>
            <m:oMath>
              <m:r>
                <w:rPr>
                  <w:rFonts w:ascii="Cambria Math" w:eastAsia="宋体" w:hAnsi="Cambria Math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Δ</m:t>
                  </m:r>
                  <m:r>
                    <w:rPr>
                      <w:rFonts w:ascii="Cambria Math" w:eastAsia="宋体" w:hAnsi="Cambria Math"/>
                    </w:rPr>
                    <m:t>Pπ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/>
                    </w:rPr>
                    <m:t>8ηl</m:t>
                  </m:r>
                </m:den>
              </m:f>
              <m:r>
                <w:rPr>
                  <w:rFonts w:ascii="Cambria Math" w:eastAsia="宋体" w:hAnsi="Cambria Math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where </m:t>
              </m:r>
              <m:r>
                <w:rPr>
                  <w:rFonts w:ascii="Cambria Math" w:eastAsia="宋体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is the length and η</m:t>
              </m:r>
              <m:r>
                <w:rPr>
                  <w:rFonts w:ascii="Cambria Math" w:eastAsia="宋体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is the viscosity of blood</m:t>
              </m:r>
            </m:oMath>
          </w:p>
          <w:p w14:paraId="4177F970" w14:textId="2B8789AD" w:rsidR="00D61BA8" w:rsidRDefault="00D61BA8" w:rsidP="00E4609B">
            <w:r>
              <w:t>* Regulation of blood vessel radius</w:t>
            </w:r>
          </w:p>
          <w:p w14:paraId="777F9C9A" w14:textId="32FC7ADD" w:rsidR="00D61BA8" w:rsidRDefault="00D61BA8" w:rsidP="00E4609B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*</w:t>
            </w:r>
            <w:r>
              <w:rPr>
                <w:rFonts w:eastAsia="宋体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Δ</m:t>
              </m:r>
              <m:r>
                <w:rPr>
                  <w:rFonts w:ascii="Cambria Math" w:eastAsia="宋体" w:hAnsi="Cambria Math"/>
                </w:rPr>
                <m:t>P</m:t>
              </m:r>
            </m:oMath>
            <w:r>
              <w:rPr>
                <w:rFonts w:eastAsia="宋体" w:hint="eastAsia"/>
              </w:rPr>
              <w:t xml:space="preserve"> </w:t>
            </w:r>
            <w:r>
              <w:rPr>
                <w:rFonts w:eastAsia="宋体"/>
              </w:rPr>
              <w:t xml:space="preserve">is not subject to </w:t>
            </w:r>
            <w:r w:rsidRPr="00CA4173">
              <w:rPr>
                <w:rFonts w:eastAsia="宋体"/>
                <w:b/>
                <w:bCs/>
                <w:u w:val="single"/>
              </w:rPr>
              <w:t>significant short-term regulation</w:t>
            </w:r>
            <w:r>
              <w:rPr>
                <w:rFonts w:eastAsia="宋体"/>
              </w:rPr>
              <w:t xml:space="preserve">, in other word, t cannot </w:t>
            </w:r>
            <m:oMath>
              <m:r>
                <w:rPr>
                  <w:rFonts w:ascii="Cambria Math" w:eastAsia="宋体" w:hAnsi="Cambria Math"/>
                </w:rPr>
                <m:t>→ 0</m:t>
              </m:r>
            </m:oMath>
          </w:p>
          <w:p w14:paraId="10CCFF42" w14:textId="311F7538" w:rsidR="00016A9B" w:rsidRPr="00E54E67" w:rsidRDefault="00D61BA8" w:rsidP="00E4609B">
            <w:pPr>
              <w:rPr>
                <w:rFonts w:eastAsia="宋体"/>
              </w:rPr>
            </w:pPr>
            <w:r>
              <w:rPr>
                <w:rFonts w:eastAsia="宋体"/>
              </w:rPr>
              <w:t xml:space="preserve">* </w:t>
            </w:r>
            <m:oMath>
              <m:r>
                <w:rPr>
                  <w:rFonts w:ascii="Cambria Math" w:eastAsia="宋体" w:hAnsi="Cambria Math"/>
                </w:rPr>
                <m:t>η,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  <m:r>
                <w:rPr>
                  <w:rFonts w:ascii="Cambria Math" w:eastAsia="宋体" w:hAnsi="Cambria Math"/>
                </w:rPr>
                <m:t>l</m:t>
              </m:r>
            </m:oMath>
            <w:r w:rsidR="00004B61">
              <w:rPr>
                <w:rFonts w:eastAsia="宋体" w:hint="eastAsia"/>
              </w:rPr>
              <w:t xml:space="preserve"> </w:t>
            </w:r>
            <w:r w:rsidR="00004B61">
              <w:rPr>
                <w:rFonts w:eastAsia="宋体"/>
              </w:rPr>
              <w:t xml:space="preserve">and not subject to </w:t>
            </w:r>
            <w:r w:rsidR="00004B61" w:rsidRPr="00CA4173">
              <w:rPr>
                <w:rFonts w:eastAsia="宋体"/>
                <w:b/>
                <w:bCs/>
                <w:u w:val="single"/>
              </w:rPr>
              <w:t>significant regulation</w:t>
            </w:r>
            <w:r w:rsidR="00004B61">
              <w:rPr>
                <w:rFonts w:eastAsia="宋体"/>
              </w:rPr>
              <w:t xml:space="preserve"> by body, where t cannot </w:t>
            </w:r>
            <m:oMath>
              <m:r>
                <w:rPr>
                  <w:rFonts w:ascii="Cambria Math" w:eastAsia="宋体" w:hAnsi="Cambria Math"/>
                </w:rPr>
                <m:t>→</m:t>
              </m:r>
            </m:oMath>
            <w:r w:rsidR="00004B61">
              <w:rPr>
                <w:rFonts w:eastAsia="宋体"/>
              </w:rPr>
              <w:t xml:space="preserve"> 0</w:t>
            </w:r>
          </w:p>
          <w:tbl>
            <w:tblPr>
              <w:tblStyle w:val="Callout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775"/>
            </w:tblGrid>
            <w:tr w:rsidR="00016A9B" w14:paraId="268EDAD7" w14:textId="77777777" w:rsidTr="0015161F">
              <w:tc>
                <w:tcPr>
                  <w:tcW w:w="299" w:type="dxa"/>
                </w:tcPr>
                <w:p w14:paraId="30045700" w14:textId="516E3DBA" w:rsidR="00016A9B" w:rsidRDefault="00016A9B" w:rsidP="00E4609B">
                  <w:pPr>
                    <w:rPr>
                      <w:rFonts w:eastAsia="宋体"/>
                      <w:iCs/>
                    </w:rPr>
                  </w:pPr>
                  <w:r>
                    <w:rPr>
                      <w:rFonts w:ascii="Segoe UI Emoji" w:eastAsia="宋体" w:hAnsi="Segoe UI Emoji" w:cs="Segoe UI Emoji"/>
                      <w:iCs/>
                    </w:rPr>
                    <w:t>❔</w:t>
                  </w:r>
                </w:p>
              </w:tc>
              <w:tc>
                <w:tcPr>
                  <w:tcW w:w="9921" w:type="dxa"/>
                </w:tcPr>
                <w:p w14:paraId="4F701656" w14:textId="04D7DD2A" w:rsidR="00381FDA" w:rsidRPr="00E54E67" w:rsidRDefault="00016A9B" w:rsidP="00E54E67">
                  <w:pPr>
                    <w:rPr>
                      <w:rFonts w:eastAsia="宋体"/>
                    </w:rPr>
                  </w:pPr>
                  <m:oMathPara>
                    <m:oMath>
                      <m:r>
                        <w:rPr>
                          <w:rFonts w:ascii="Cambria Math" w:eastAsia="宋体" w:hAnsi="Cambria Math"/>
                        </w:rPr>
                        <m:t>Q=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R</m:t>
                          </m:r>
                        </m:den>
                      </m:f>
                      <m:r>
                        <w:rPr>
                          <w:rFonts w:ascii="Cambria Math" w:eastAsia="宋体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宋体" w:hAnsi="Cambria Math"/>
                        </w:rPr>
                        <m:t>R=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="宋体" w:hAnsi="Cambria Math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 xml:space="preserve"> we get Q∝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4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By considering:</m:t>
                      </m:r>
                      <m:r>
                        <w:rPr>
                          <w:rFonts w:ascii="Cambria Math" w:eastAsia="宋体" w:hAnsi="Cambria Math"/>
                        </w:rPr>
                        <m:t>va=v</m:t>
                      </m:r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="宋体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We have:</m:t>
                      </m:r>
                      <m:r>
                        <w:rPr>
                          <w:rFonts w:ascii="Cambria Math" w:eastAsia="宋体" w:hAnsi="Cambria Math"/>
                        </w:rPr>
                        <m:t>v=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</m:oMath>
                  </m:oMathPara>
                </w:p>
                <w:p w14:paraId="2690AF97" w14:textId="77777777" w:rsidR="00E54E67" w:rsidRDefault="00E54E67">
                  <w:pPr>
                    <w:pStyle w:val="aa"/>
                    <w:numPr>
                      <w:ilvl w:val="0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D</w:t>
                  </w:r>
                  <w:r>
                    <w:rPr>
                      <w:rFonts w:eastAsia="宋体"/>
                    </w:rPr>
                    <w:t>o notice that the Blood Pressure decrease over the time</w:t>
                  </w:r>
                </w:p>
                <w:p w14:paraId="35AB9751" w14:textId="7521D57B" w:rsidR="00CA4173" w:rsidRPr="00CA4173" w:rsidRDefault="00E54E67">
                  <w:pPr>
                    <w:pStyle w:val="aa"/>
                    <w:numPr>
                      <w:ilvl w:val="1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F</w:t>
                  </w:r>
                  <w:r>
                    <w:rPr>
                      <w:rFonts w:eastAsia="宋体"/>
                    </w:rPr>
                    <w:t>rom Aorta to Venae Cava</w:t>
                  </w:r>
                </w:p>
                <w:p w14:paraId="4FAC44B3" w14:textId="77777777" w:rsidR="0015161F" w:rsidRDefault="00CA4173">
                  <w:pPr>
                    <w:pStyle w:val="aa"/>
                    <w:numPr>
                      <w:ilvl w:val="0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T</w:t>
                  </w:r>
                  <w:r>
                    <w:rPr>
                      <w:rFonts w:eastAsia="宋体"/>
                    </w:rPr>
                    <w:t>here is no change in the radius of blood vessel within the length L</w:t>
                  </w:r>
                </w:p>
                <w:p w14:paraId="15B255A6" w14:textId="77777777" w:rsidR="0015161F" w:rsidRDefault="0015161F">
                  <w:pPr>
                    <w:pStyle w:val="aa"/>
                    <w:numPr>
                      <w:ilvl w:val="0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S</w:t>
                  </w:r>
                  <w:r>
                    <w:rPr>
                      <w:rFonts w:eastAsia="宋体"/>
                    </w:rPr>
                    <w:t>maller the radius</w:t>
                  </w:r>
                  <w:r w:rsidR="00201012">
                    <w:rPr>
                      <w:rFonts w:eastAsia="宋体"/>
                    </w:rPr>
                    <w:t xml:space="preserve">, </w:t>
                  </w:r>
                  <w:r w:rsidR="00525682">
                    <w:rPr>
                      <w:rFonts w:eastAsia="宋体"/>
                    </w:rPr>
                    <w:t xml:space="preserve">Larger the </w:t>
                  </w:r>
                  <w:r w:rsidR="00525682">
                    <w:rPr>
                      <w:rFonts w:eastAsia="宋体" w:hint="eastAsia"/>
                    </w:rPr>
                    <w:t>Resistance</w:t>
                  </w:r>
                  <w:r w:rsidR="00525682">
                    <w:rPr>
                      <w:rFonts w:eastAsia="宋体"/>
                    </w:rPr>
                    <w:t>, Smaller the speed.</w:t>
                  </w:r>
                </w:p>
                <w:p w14:paraId="77A846AE" w14:textId="7DFBE6DB" w:rsidR="00DA53E9" w:rsidRDefault="00DA53E9">
                  <w:pPr>
                    <w:pStyle w:val="aa"/>
                    <w:numPr>
                      <w:ilvl w:val="1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D</w:t>
                  </w:r>
                  <w:r>
                    <w:rPr>
                      <w:rFonts w:eastAsia="宋体"/>
                    </w:rPr>
                    <w:t xml:space="preserve">o compare this relationship with the above formula </w:t>
                  </w:r>
                  <m:oMath>
                    <m:r>
                      <w:rPr>
                        <w:rFonts w:ascii="Cambria Math" w:eastAsia="宋体" w:hAnsi="Cambria Math"/>
                      </w:rPr>
                      <m:t>v=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</w:rPr>
                          <m:t>Q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den>
                    </m:f>
                  </m:oMath>
                  <w:r>
                    <w:rPr>
                      <w:rFonts w:eastAsia="宋体" w:hint="eastAsia"/>
                    </w:rPr>
                    <w:t>,</w:t>
                  </w:r>
                  <w:r>
                    <w:rPr>
                      <w:rFonts w:eastAsia="宋体"/>
                    </w:rPr>
                    <w:t xml:space="preserve"> where the above formula </w:t>
                  </w:r>
                  <w:proofErr w:type="gramStart"/>
                  <w:r>
                    <w:rPr>
                      <w:rFonts w:eastAsia="宋体"/>
                    </w:rPr>
                    <w:t>omit</w:t>
                  </w:r>
                  <w:proofErr w:type="gramEnd"/>
                  <w:r>
                    <w:rPr>
                      <w:rFonts w:eastAsia="宋体"/>
                    </w:rPr>
                    <w:t xml:space="preserve"> the resistance.</w:t>
                  </w:r>
                  <w:r w:rsidR="004D26CA">
                    <w:rPr>
                      <w:rFonts w:eastAsia="宋体"/>
                    </w:rPr>
                    <w:t xml:space="preserve"> – For Detailed Information, </w:t>
                  </w:r>
                  <w:proofErr w:type="spellStart"/>
                  <w:r w:rsidR="004D26CA">
                    <w:rPr>
                      <w:rFonts w:eastAsia="宋体"/>
                    </w:rPr>
                    <w:t>Plz</w:t>
                  </w:r>
                  <w:proofErr w:type="spellEnd"/>
                  <w:r w:rsidR="004D26CA">
                    <w:rPr>
                      <w:rFonts w:eastAsia="宋体"/>
                    </w:rPr>
                    <w:t xml:space="preserve"> Refer to the next page</w:t>
                  </w:r>
                </w:p>
                <w:p w14:paraId="318A6D46" w14:textId="2FF394AB" w:rsidR="00FA1F53" w:rsidRPr="00FA1F53" w:rsidRDefault="00FA1F53" w:rsidP="00FA1F53">
                  <w:pPr>
                    <w:jc w:val="center"/>
                    <w:rPr>
                      <w:rFonts w:eastAsia="宋体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E9B2A2E" wp14:editId="09AEE136">
                        <wp:extent cx="3863589" cy="1828800"/>
                        <wp:effectExtent l="19050" t="19050" r="22860" b="19050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73761" cy="1833615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C4C54BD" w14:textId="7C57D458" w:rsidR="00016A9B" w:rsidRPr="00004B61" w:rsidRDefault="00016A9B" w:rsidP="00E4609B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 xml:space="preserve"> </w:t>
            </w:r>
          </w:p>
        </w:tc>
      </w:tr>
    </w:tbl>
    <w:p w14:paraId="2D60ADE3" w14:textId="70FBAFF5" w:rsidR="00FA1B1B" w:rsidRDefault="00FA1B1B" w:rsidP="00E4609B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4D26CA" w14:paraId="7904C062" w14:textId="77777777" w:rsidTr="004D26CA">
        <w:tc>
          <w:tcPr>
            <w:tcW w:w="10443" w:type="dxa"/>
          </w:tcPr>
          <w:p w14:paraId="74263679" w14:textId="01549EF8" w:rsidR="004D26CA" w:rsidRPr="004D26CA" w:rsidRDefault="004D26CA" w:rsidP="00E4609B">
            <w:pPr>
              <w:rPr>
                <w:rFonts w:eastAsia="宋体"/>
              </w:rPr>
            </w:pPr>
            <w:r>
              <w:rPr>
                <w:rFonts w:eastAsia="宋体"/>
                <w:iCs/>
                <w:sz w:val="22"/>
                <w:szCs w:val="20"/>
              </w:rPr>
              <w:lastRenderedPageBreak/>
              <w:br w:type="page"/>
            </w:r>
            <w:r>
              <w:t xml:space="preserve">Poiseuille’s Law </w:t>
            </w:r>
            <w:proofErr w:type="spellStart"/>
            <w:r>
              <w:t>v.s</w:t>
            </w:r>
            <w:proofErr w:type="spellEnd"/>
            <w:r>
              <w:t>. Q-v Formula</w:t>
            </w:r>
          </w:p>
        </w:tc>
      </w:tr>
    </w:tbl>
    <w:p w14:paraId="1A0870C4" w14:textId="36846F2C" w:rsidR="00FA1B1B" w:rsidRPr="00D6625F" w:rsidRDefault="00D6625F">
      <w:pPr>
        <w:pStyle w:val="aa"/>
        <w:numPr>
          <w:ilvl w:val="0"/>
          <w:numId w:val="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Poiseuille’s Law can only be applied when </w:t>
      </w:r>
      <m:oMath>
        <m:r>
          <m:rPr>
            <m:sty m:val="p"/>
          </m:rPr>
          <w:rPr>
            <w:rFonts w:ascii="Cambria Math" w:eastAsia="宋体" w:hAnsi="Cambria Math"/>
          </w:rPr>
          <m:t>Δ</m:t>
        </m:r>
        <m:r>
          <w:rPr>
            <w:rFonts w:ascii="Cambria Math" w:eastAsia="宋体" w:hAnsi="Cambria Math"/>
          </w:rPr>
          <m:t>P</m:t>
        </m:r>
      </m:oMath>
      <w:r>
        <w:rPr>
          <w:rFonts w:eastAsia="宋体"/>
        </w:rPr>
        <w:t xml:space="preserve"> is not significant.</w:t>
      </w:r>
    </w:p>
    <w:p w14:paraId="11A9C547" w14:textId="53456539" w:rsidR="00D6625F" w:rsidRPr="00D6625F" w:rsidRDefault="00D6625F">
      <w:pPr>
        <w:pStyle w:val="aa"/>
        <w:numPr>
          <w:ilvl w:val="0"/>
          <w:numId w:val="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</w:rPr>
        <w:t>Q</w:t>
      </w:r>
      <w:r>
        <w:rPr>
          <w:rFonts w:eastAsia="宋体"/>
        </w:rPr>
        <w:t>-v Formula can only be applied when there is no resistance</w:t>
      </w:r>
    </w:p>
    <w:p w14:paraId="284913C0" w14:textId="3BDDF4F9" w:rsidR="00D6625F" w:rsidRDefault="00D6625F" w:rsidP="0055757D">
      <w:pPr>
        <w:rPr>
          <w:rFonts w:eastAsia="宋体"/>
          <w:iCs/>
          <w:sz w:val="22"/>
          <w:szCs w:val="20"/>
        </w:rPr>
      </w:pPr>
    </w:p>
    <w:p w14:paraId="4D0BBA37" w14:textId="5B2039FB" w:rsidR="00D6625F" w:rsidRPr="0055757D" w:rsidRDefault="00D6625F" w:rsidP="00D6625F">
      <w:pPr>
        <w:ind w:left="360"/>
        <w:rPr>
          <w:rFonts w:eastAsia="宋体"/>
          <w:i/>
          <w:sz w:val="22"/>
          <w:szCs w:val="20"/>
        </w:rPr>
      </w:pPr>
      <w:r w:rsidRPr="0055757D">
        <w:rPr>
          <w:rFonts w:eastAsia="宋体"/>
          <w:i/>
          <w:sz w:val="22"/>
          <w:szCs w:val="20"/>
        </w:rPr>
        <w:t>According to the Following Graph:</w:t>
      </w:r>
    </w:p>
    <w:p w14:paraId="7E5D2D98" w14:textId="2B1DFACA" w:rsidR="00D6625F" w:rsidRDefault="0055757D" w:rsidP="0055757D">
      <w:pPr>
        <w:ind w:left="360"/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130DB968" wp14:editId="6720024B">
            <wp:extent cx="1829068" cy="1819201"/>
            <wp:effectExtent l="19050" t="19050" r="19050" b="10160"/>
            <wp:docPr id="2" name="图片 2" descr="21.4. Blood Flow and Blood Pressure Regulation – Concepts of Biology – 1st  Canadian E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1.4. Blood Flow and Blood Pressure Regulation – Concepts of Biology – 1st  Canadian Edi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926" cy="1830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0086"/>
      </w:tblGrid>
      <w:tr w:rsidR="0055757D" w14:paraId="30A5FE26" w14:textId="77777777" w:rsidTr="0055757D">
        <w:tc>
          <w:tcPr>
            <w:tcW w:w="10446" w:type="dxa"/>
          </w:tcPr>
          <w:p w14:paraId="4F99DC72" w14:textId="77777777" w:rsidR="0055757D" w:rsidRDefault="0055757D">
            <w:pPr>
              <w:pStyle w:val="aa"/>
              <w:numPr>
                <w:ilvl w:val="0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 xml:space="preserve">o notice that the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 xml:space="preserve">in </w:t>
            </w: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orta (</w:t>
            </w:r>
            <w:r>
              <w:rPr>
                <w:rFonts w:eastAsia="宋体" w:hint="eastAsia"/>
                <w:iCs/>
                <w:sz w:val="22"/>
                <w:szCs w:val="20"/>
              </w:rPr>
              <w:t>大</w:t>
            </w: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動</w:t>
            </w:r>
            <w:proofErr w:type="gramEnd"/>
            <w:r>
              <w:rPr>
                <w:rFonts w:eastAsia="宋体" w:hint="eastAsia"/>
                <w:iCs/>
                <w:sz w:val="22"/>
                <w:szCs w:val="20"/>
              </w:rPr>
              <w:t>脈</w:t>
            </w:r>
            <w:r>
              <w:rPr>
                <w:rFonts w:eastAsia="宋体"/>
                <w:iCs/>
                <w:sz w:val="22"/>
                <w:szCs w:val="20"/>
              </w:rPr>
              <w:t>), Arteries (</w:t>
            </w: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動</w:t>
            </w:r>
            <w:proofErr w:type="gramEnd"/>
            <w:r>
              <w:rPr>
                <w:rFonts w:eastAsia="宋体" w:hint="eastAsia"/>
                <w:iCs/>
                <w:sz w:val="22"/>
                <w:szCs w:val="20"/>
              </w:rPr>
              <w:t>脈</w:t>
            </w:r>
            <w:r>
              <w:rPr>
                <w:rFonts w:eastAsia="宋体"/>
                <w:iCs/>
                <w:sz w:val="22"/>
                <w:szCs w:val="20"/>
              </w:rPr>
              <w:t>) are significant.</w:t>
            </w:r>
          </w:p>
          <w:p w14:paraId="29A5258E" w14:textId="7FE11CA6" w:rsidR="00402D61" w:rsidRDefault="0055757D">
            <w:pPr>
              <w:pStyle w:val="aa"/>
              <w:numPr>
                <w:ilvl w:val="1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formula cannot be applied because the heart keeps bumping bloods (keep doing work on the blood flow) to against the resistant. 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="00402D61" w:rsidRPr="00402D6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 w:rsidR="00402D61"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>T</w:t>
            </w:r>
            <w:r w:rsidRPr="00013F2B">
              <w:rPr>
                <w:rFonts w:eastAsia="宋体"/>
                <w:iCs/>
                <w:sz w:val="22"/>
                <w:szCs w:val="20"/>
                <w:highlight w:val="yellow"/>
              </w:rPr>
              <w:t>he force acted by resistance on the blood flow is not constant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 (tends to zero).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="00402D61" w:rsidRPr="00402D6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 w:rsidR="00402D61"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The Q (Blood Flow) </w:t>
            </w:r>
            <w:r w:rsidR="00013F2B" w:rsidRPr="00013F2B">
              <w:rPr>
                <w:rFonts w:eastAsia="宋体"/>
                <w:iCs/>
                <w:sz w:val="22"/>
                <w:szCs w:val="20"/>
                <w:highlight w:val="yellow"/>
              </w:rPr>
              <w:t>tends to be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 unchange</w:t>
            </w:r>
            <w:r w:rsidR="00013F2B" w:rsidRPr="00013F2B">
              <w:rPr>
                <w:rFonts w:eastAsia="宋体"/>
                <w:iCs/>
                <w:sz w:val="22"/>
                <w:szCs w:val="20"/>
                <w:highlight w:val="yellow"/>
              </w:rPr>
              <w:t>d.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Pr="0055757D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>
              <w:rPr>
                <w:rFonts w:eastAsia="宋体"/>
                <w:iCs/>
                <w:sz w:val="22"/>
                <w:szCs w:val="20"/>
              </w:rPr>
              <w:t>Thus, the velocity of fluid cannot be found by the Poiseuille’s Law</w:t>
            </w:r>
          </w:p>
          <w:p w14:paraId="68BF12FD" w14:textId="77777777" w:rsidR="00402D61" w:rsidRDefault="00402D61">
            <w:pPr>
              <w:pStyle w:val="aa"/>
              <w:numPr>
                <w:ilvl w:val="0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Q</w:t>
            </w:r>
            <w:r>
              <w:rPr>
                <w:rFonts w:eastAsia="宋体"/>
                <w:iCs/>
                <w:sz w:val="22"/>
                <w:szCs w:val="20"/>
              </w:rPr>
              <w:t xml:space="preserve">-v Formula should be applied in Aorta and Arteries, where the resistance is tends to zero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due to the effect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of bumping of heart.</w:t>
            </w:r>
          </w:p>
          <w:p w14:paraId="26D28454" w14:textId="60B54580" w:rsidR="00402D61" w:rsidRPr="00BA2840" w:rsidRDefault="00BA2840">
            <w:pPr>
              <w:pStyle w:val="aa"/>
              <w:numPr>
                <w:ilvl w:val="0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hat’s why the</w:t>
            </w:r>
            <w:r w:rsidR="00740CD1">
              <w:rPr>
                <w:rFonts w:eastAsia="宋体"/>
                <w:iCs/>
                <w:sz w:val="22"/>
                <w:szCs w:val="20"/>
              </w:rPr>
              <w:t xml:space="preserve"> beginning of</w:t>
            </w:r>
            <w:r>
              <w:rPr>
                <w:rFonts w:eastAsia="宋体"/>
                <w:iCs/>
                <w:sz w:val="22"/>
                <w:szCs w:val="20"/>
              </w:rPr>
              <w:t xml:space="preserve"> velocity of fluid is tends to unchanged.</w:t>
            </w:r>
          </w:p>
          <w:p w14:paraId="2E1D2F22" w14:textId="4E4C413A" w:rsidR="00402D61" w:rsidRPr="008E4411" w:rsidRDefault="00402D61" w:rsidP="008E4411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8E4411">
              <w:rPr>
                <w:rFonts w:eastAsia="宋体" w:hint="eastAsia"/>
                <w:b/>
                <w:bCs/>
                <w:iCs/>
                <w:sz w:val="22"/>
                <w:szCs w:val="20"/>
              </w:rPr>
              <w:t>W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e have 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  <w:sz w:val="22"/>
                  <w:szCs w:val="20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b/>
                      <w:bCs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den>
              </m:f>
              <m:r>
                <m:rPr>
                  <m:sty m:val="bi"/>
                </m:rPr>
                <w:rPr>
                  <w:rFonts w:ascii="Cambria Math" w:eastAsia="宋体" w:hAnsi="Cambria Math"/>
                  <w:sz w:val="22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  <w:b/>
                      <w:bCs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b/>
                          <w:bCs/>
                          <w:i/>
                          <w:iCs/>
                          <w:sz w:val="22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  <w:r w:rsidRPr="008E4411">
              <w:rPr>
                <w:rFonts w:eastAsia="宋体" w:hint="eastAsia"/>
                <w:b/>
                <w:bCs/>
                <w:iCs/>
                <w:sz w:val="22"/>
                <w:szCs w:val="20"/>
              </w:rPr>
              <w:t>,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 Larger the radius, </w:t>
            </w:r>
            <w:r w:rsidR="00166AAB">
              <w:rPr>
                <w:rFonts w:eastAsia="宋体" w:hint="eastAsia"/>
                <w:b/>
                <w:bCs/>
                <w:iCs/>
                <w:sz w:val="22"/>
                <w:szCs w:val="20"/>
              </w:rPr>
              <w:t>Lower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 the Velocity of Fluid.</w:t>
            </w:r>
          </w:p>
        </w:tc>
      </w:tr>
    </w:tbl>
    <w:p w14:paraId="382AD0EE" w14:textId="1A65730B" w:rsidR="0055757D" w:rsidRDefault="0055757D" w:rsidP="0055757D">
      <w:pPr>
        <w:ind w:left="360"/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0086"/>
      </w:tblGrid>
      <w:tr w:rsidR="00704E41" w14:paraId="0DBBA905" w14:textId="77777777" w:rsidTr="00704E41">
        <w:tc>
          <w:tcPr>
            <w:tcW w:w="10446" w:type="dxa"/>
          </w:tcPr>
          <w:p w14:paraId="5A2D2338" w14:textId="77777777" w:rsidR="00704E41" w:rsidRPr="00704E41" w:rsidRDefault="00704E41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 xml:space="preserve">o notice that the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 xml:space="preserve">in each region of Arterioles, Capillaries and veins/venules </w:t>
            </w:r>
            <w:r w:rsidRPr="00704E4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are not significant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.</w:t>
            </w:r>
          </w:p>
          <w:p w14:paraId="7BABCACC" w14:textId="77777777" w:rsidR="00704E41" w:rsidRDefault="00704E41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H</w:t>
            </w:r>
            <w:r>
              <w:rPr>
                <w:rFonts w:eastAsia="宋体"/>
                <w:iCs/>
                <w:sz w:val="22"/>
                <w:szCs w:val="20"/>
              </w:rPr>
              <w:t xml:space="preserve">owever, it is far apart from the heart, </w:t>
            </w:r>
            <w:r w:rsidRPr="00704E4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resistance cannot be cancelled by the work done by heart</w:t>
            </w:r>
            <w:r>
              <w:rPr>
                <w:rFonts w:eastAsia="宋体"/>
                <w:iCs/>
                <w:sz w:val="22"/>
                <w:szCs w:val="20"/>
              </w:rPr>
              <w:t>.</w:t>
            </w:r>
          </w:p>
          <w:p w14:paraId="75B3F514" w14:textId="1A7480F1" w:rsidR="00704E41" w:rsidRDefault="00704E41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Resistance is significant </w:t>
            </w:r>
            <w:r w:rsidR="000D5ECB">
              <w:rPr>
                <w:rFonts w:eastAsia="宋体"/>
                <w:iCs/>
                <w:sz w:val="22"/>
                <w:szCs w:val="20"/>
              </w:rPr>
              <w:t>&amp; Lots of Branches</w:t>
            </w:r>
            <w:r w:rsidR="000D5ECB">
              <w:rPr>
                <w:rFonts w:eastAsia="宋体"/>
                <w:iCs/>
                <w:sz w:val="22"/>
                <w:szCs w:val="20"/>
              </w:rPr>
              <w:br/>
            </w:r>
            <w:r w:rsidRPr="00704E4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Thus, the </w:t>
            </w:r>
            <w:r w:rsidRPr="000D5EC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Q is not constant</w:t>
            </w:r>
            <w:r w:rsidR="000D5ECB">
              <w:rPr>
                <w:rFonts w:eastAsia="宋体"/>
                <w:iCs/>
                <w:sz w:val="22"/>
                <w:szCs w:val="20"/>
              </w:rPr>
              <w:t xml:space="preserve"> and </w:t>
            </w:r>
            <w:r w:rsidR="000D5ECB" w:rsidRPr="000D5EC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Q-v formula cannot be applied.</w:t>
            </w:r>
          </w:p>
          <w:p w14:paraId="0E80E18E" w14:textId="242AF5BB" w:rsidR="000D5ECB" w:rsidRPr="000431FC" w:rsidRDefault="00202AD6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 xml:space="preserve">e should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applied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kern w:val="0"/>
              </w:rPr>
              <w:t>Poiseuille’s Law in those cases.</w:t>
            </w:r>
          </w:p>
          <w:p w14:paraId="1F21C188" w14:textId="2F48A77B" w:rsidR="000431FC" w:rsidRPr="00202AD6" w:rsidRDefault="000431FC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kern w:val="0"/>
              </w:rPr>
              <w:t>W</w:t>
            </w:r>
            <w:r>
              <w:rPr>
                <w:rFonts w:eastAsia="宋体"/>
                <w:kern w:val="0"/>
              </w:rPr>
              <w:t xml:space="preserve">e have: </w:t>
            </w:r>
            <m:oMath>
              <m:r>
                <w:rPr>
                  <w:rFonts w:ascii="Cambria Math" w:eastAsia="宋体" w:hAnsi="Cambria Math"/>
                  <w:kern w:val="0"/>
                </w:rPr>
                <m:t>Q∝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kern w:val="0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kern w:val="0"/>
                    </w:rPr>
                    <m:t>r</m:t>
                  </m:r>
                </m:e>
                <m:sup>
                  <m:r>
                    <w:rPr>
                      <w:rFonts w:ascii="Cambria Math" w:eastAsia="宋体" w:hAnsi="Cambria Math"/>
                      <w:kern w:val="0"/>
                    </w:rPr>
                    <m:t>4</m:t>
                  </m:r>
                </m:sup>
              </m:sSup>
            </m:oMath>
            <w:r w:rsidR="001A47F2">
              <w:rPr>
                <w:rFonts w:eastAsia="宋体" w:hint="eastAsia"/>
                <w:kern w:val="0"/>
              </w:rPr>
              <w:t xml:space="preserve"> </w:t>
            </w:r>
            <w:r w:rsidR="001A47F2">
              <w:rPr>
                <w:rFonts w:eastAsia="宋体"/>
                <w:kern w:val="0"/>
              </w:rPr>
              <w:t xml:space="preserve">and </w:t>
            </w:r>
            <m:oMath>
              <m:r>
                <w:rPr>
                  <w:rFonts w:ascii="Cambria Math" w:eastAsia="宋体" w:hAnsi="Cambria Math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Δ</m:t>
                  </m:r>
                  <m:r>
                    <w:rPr>
                      <w:rFonts w:ascii="Cambria Math" w:eastAsia="宋体" w:hAnsi="Cambria Math"/>
                    </w:rPr>
                    <m:t>P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/>
                    </w:rPr>
                    <m:t>8ηl</m:t>
                  </m:r>
                </m:den>
              </m:f>
            </m:oMath>
          </w:p>
          <w:p w14:paraId="7F0F293A" w14:textId="3C1CC4C1" w:rsidR="00202AD6" w:rsidRDefault="00202AD6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egion Arterioles &amp; Capillaries</w:t>
            </w:r>
          </w:p>
          <w:p w14:paraId="36B503FE" w14:textId="35A1344A" w:rsidR="00A66151" w:rsidRPr="00AA46A1" w:rsidRDefault="00AA46A1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AA46A1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S</w:t>
            </w:r>
            <w:r w:rsidRPr="00AA46A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maller the Radius, </w:t>
            </w:r>
            <w:r w:rsidR="006256F3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Lower </w:t>
            </w:r>
            <w:r w:rsidRPr="00AA46A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Velocity of Fluid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.</w:t>
            </w:r>
          </w:p>
          <w:p w14:paraId="44AC4D31" w14:textId="770807BB" w:rsidR="00202AD6" w:rsidRDefault="001A47F2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 xml:space="preserve">egion </w:t>
            </w:r>
            <w:r w:rsidRPr="00A452EA">
              <w:rPr>
                <w:rFonts w:eastAsia="宋体"/>
                <w:iCs/>
                <w:sz w:val="22"/>
                <w:szCs w:val="20"/>
              </w:rPr>
              <w:t>Venules</w:t>
            </w:r>
            <w:r>
              <w:rPr>
                <w:rFonts w:eastAsia="宋体"/>
                <w:iCs/>
                <w:sz w:val="22"/>
                <w:szCs w:val="20"/>
              </w:rPr>
              <w:t xml:space="preserve"> (</w:t>
            </w:r>
            <w:r>
              <w:rPr>
                <w:rFonts w:eastAsia="宋体" w:hint="eastAsia"/>
                <w:iCs/>
                <w:sz w:val="22"/>
                <w:szCs w:val="20"/>
              </w:rPr>
              <w:t>小靜脈</w:t>
            </w:r>
            <w:r>
              <w:rPr>
                <w:rFonts w:eastAsia="宋体"/>
                <w:iCs/>
                <w:sz w:val="22"/>
                <w:szCs w:val="20"/>
              </w:rPr>
              <w:t>) ,Veins (</w:t>
            </w:r>
            <w:r>
              <w:rPr>
                <w:rFonts w:eastAsia="宋体" w:hint="eastAsia"/>
                <w:iCs/>
                <w:sz w:val="22"/>
                <w:szCs w:val="20"/>
              </w:rPr>
              <w:t>靜脈</w:t>
            </w:r>
            <w:r>
              <w:rPr>
                <w:rFonts w:eastAsia="宋体"/>
                <w:iCs/>
                <w:sz w:val="22"/>
                <w:szCs w:val="20"/>
              </w:rPr>
              <w:t>) ,Venae Cava (</w:t>
            </w:r>
            <w:r>
              <w:rPr>
                <w:rFonts w:eastAsia="宋体"/>
                <w:iCs/>
                <w:sz w:val="22"/>
                <w:szCs w:val="20"/>
              </w:rPr>
              <w:t>大靜脈</w:t>
            </w:r>
            <w:r>
              <w:rPr>
                <w:rFonts w:eastAsia="宋体" w:hint="eastAsia"/>
                <w:iCs/>
                <w:sz w:val="22"/>
                <w:szCs w:val="20"/>
              </w:rPr>
              <w:t>)</w:t>
            </w:r>
          </w:p>
          <w:p w14:paraId="42E5247C" w14:textId="77777777" w:rsidR="001A47F2" w:rsidRDefault="001A47F2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A66151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L</w:t>
            </w:r>
            <w:r w:rsidRPr="00A6615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arger the Radius, Higher the Velocity of Fluid.</w:t>
            </w:r>
          </w:p>
          <w:p w14:paraId="3882D1E9" w14:textId="553F17A4" w:rsidR="00504D72" w:rsidRPr="00504D72" w:rsidRDefault="00504D72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  <w:u w:val="single"/>
              </w:rPr>
            </w:pPr>
            <w:r w:rsidRPr="00504D72">
              <w:rPr>
                <w:rFonts w:eastAsia="宋体" w:hint="eastAsia"/>
                <w:iCs/>
                <w:sz w:val="22"/>
                <w:szCs w:val="20"/>
              </w:rPr>
              <w:t>T</w:t>
            </w:r>
            <w:r w:rsidRPr="00504D72">
              <w:rPr>
                <w:rFonts w:eastAsia="宋体"/>
                <w:iCs/>
                <w:sz w:val="22"/>
                <w:szCs w:val="20"/>
              </w:rPr>
              <w:t xml:space="preserve">he </w:t>
            </w:r>
            <w:r>
              <w:rPr>
                <w:rFonts w:eastAsia="宋体"/>
                <w:iCs/>
                <w:sz w:val="22"/>
                <w:szCs w:val="20"/>
              </w:rPr>
              <w:t>Blood Flow is gradually increased from Venules to Venae Cava.</w:t>
            </w:r>
          </w:p>
        </w:tc>
      </w:tr>
    </w:tbl>
    <w:p w14:paraId="637A0A92" w14:textId="2BD44CA9" w:rsidR="008E4411" w:rsidRDefault="008E4411" w:rsidP="00F50002">
      <w:pPr>
        <w:rPr>
          <w:rFonts w:eastAsia="宋体"/>
          <w:iCs/>
          <w:sz w:val="22"/>
          <w:szCs w:val="20"/>
        </w:rPr>
      </w:pP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341"/>
        <w:gridCol w:w="10115"/>
      </w:tblGrid>
      <w:tr w:rsidR="0017425F" w14:paraId="55EC4080" w14:textId="77777777" w:rsidTr="00BD5D4F">
        <w:tc>
          <w:tcPr>
            <w:tcW w:w="274" w:type="dxa"/>
          </w:tcPr>
          <w:p w14:paraId="21FD00E0" w14:textId="0D7F216C" w:rsidR="0017425F" w:rsidRDefault="0017425F" w:rsidP="00F50002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ascii="Segoe UI Emoji" w:eastAsia="宋体" w:hAnsi="Segoe UI Emoji" w:cs="Segoe UI Emoji"/>
                <w:iCs/>
                <w:sz w:val="22"/>
                <w:szCs w:val="20"/>
              </w:rPr>
              <w:t>❗</w:t>
            </w:r>
          </w:p>
        </w:tc>
        <w:tc>
          <w:tcPr>
            <w:tcW w:w="10172" w:type="dxa"/>
          </w:tcPr>
          <w:p w14:paraId="021760E1" w14:textId="254BE0DA" w:rsidR="0017425F" w:rsidRDefault="0017425F" w:rsidP="00F50002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here is no direct relationship between velocity of blood, blood pressure and </w:t>
            </w:r>
            <w:r w:rsidR="00BD5D4F">
              <w:rPr>
                <w:rFonts w:eastAsia="宋体"/>
                <w:iCs/>
                <w:sz w:val="22"/>
                <w:szCs w:val="20"/>
              </w:rPr>
              <w:t>blood flow.</w:t>
            </w:r>
          </w:p>
        </w:tc>
      </w:tr>
    </w:tbl>
    <w:p w14:paraId="0A8DBBC0" w14:textId="14BB5E80" w:rsidR="00D71E71" w:rsidRDefault="00D71E71" w:rsidP="00F50002">
      <w:pPr>
        <w:rPr>
          <w:rFonts w:eastAsia="宋体"/>
          <w:iCs/>
          <w:sz w:val="22"/>
          <w:szCs w:val="20"/>
        </w:rPr>
      </w:pPr>
    </w:p>
    <w:p w14:paraId="73250E3B" w14:textId="77777777" w:rsidR="00D71E71" w:rsidRDefault="00D71E71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D71E71" w14:paraId="22954C6D" w14:textId="77777777" w:rsidTr="00D71E71">
        <w:tc>
          <w:tcPr>
            <w:tcW w:w="10446" w:type="dxa"/>
          </w:tcPr>
          <w:p w14:paraId="6248EC12" w14:textId="29E427B4" w:rsidR="00D71E71" w:rsidRPr="00D71E71" w:rsidRDefault="00D71E71" w:rsidP="00F5000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>Blood Vessel</w:t>
            </w:r>
            <w:r w:rsidR="00FA5996">
              <w:rPr>
                <w:rFonts w:eastAsia="宋体"/>
                <w:iCs/>
                <w:szCs w:val="24"/>
              </w:rPr>
              <w:t xml:space="preserve"> – Laminar Flow &amp; Turbulent Flow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D71E71" w14:paraId="0AB16BEC" w14:textId="77777777" w:rsidTr="005A3152">
        <w:tc>
          <w:tcPr>
            <w:tcW w:w="10446" w:type="dxa"/>
          </w:tcPr>
          <w:p w14:paraId="6A8BA7CE" w14:textId="70F8390C" w:rsidR="00D71E71" w:rsidRDefault="00BB747C" w:rsidP="00D71E71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t>Laminar Flow</w:t>
            </w:r>
          </w:p>
        </w:tc>
      </w:tr>
      <w:tr w:rsidR="00FA5996" w14:paraId="4FE4CC48" w14:textId="77777777" w:rsidTr="00E32DA7">
        <w:tc>
          <w:tcPr>
            <w:tcW w:w="10446" w:type="dxa"/>
          </w:tcPr>
          <w:p w14:paraId="530708AE" w14:textId="4D74F3BF" w:rsidR="00FA5996" w:rsidRDefault="00FA5996" w:rsidP="00BB747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B7D595" wp14:editId="6824375A">
                  <wp:extent cx="2204010" cy="745668"/>
                  <wp:effectExtent l="19050" t="19050" r="25400" b="165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311" cy="7576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47C" w14:paraId="5FEDE521" w14:textId="77777777" w:rsidTr="00945B19">
        <w:tc>
          <w:tcPr>
            <w:tcW w:w="10446" w:type="dxa"/>
          </w:tcPr>
          <w:p w14:paraId="6B2437FC" w14:textId="177CEBE8" w:rsidR="00BB747C" w:rsidRDefault="003876FE">
            <w:pPr>
              <w:pStyle w:val="aa"/>
              <w:numPr>
                <w:ilvl w:val="0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Requirement</w:t>
            </w:r>
            <w:r w:rsidR="00BB747C"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38D97209" w14:textId="3A305471" w:rsidR="00BB747C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BB747C">
              <w:rPr>
                <w:rFonts w:eastAsia="宋体"/>
                <w:iCs/>
                <w:sz w:val="22"/>
                <w:szCs w:val="20"/>
              </w:rPr>
              <w:t>Fluid flows in layers parallel to vessel wall</w:t>
            </w:r>
          </w:p>
          <w:p w14:paraId="0B6BFE66" w14:textId="0D9A8C78" w:rsidR="00BB747C" w:rsidRPr="00BB747C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W</w:t>
            </w:r>
            <w:r w:rsidRPr="00BB747C">
              <w:rPr>
                <w:rFonts w:eastAsia="宋体"/>
                <w:iCs/>
                <w:sz w:val="22"/>
                <w:szCs w:val="20"/>
              </w:rPr>
              <w:t>ithout disruption between layers</w:t>
            </w:r>
          </w:p>
          <w:p w14:paraId="094CBF79" w14:textId="467D85E0" w:rsidR="003876FE" w:rsidRDefault="00166C20">
            <w:pPr>
              <w:pStyle w:val="aa"/>
              <w:numPr>
                <w:ilvl w:val="0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66C20">
              <w:rPr>
                <w:rFonts w:eastAsia="宋体"/>
                <w:iCs/>
                <w:sz w:val="22"/>
                <w:szCs w:val="20"/>
                <w:vertAlign w:val="superscript"/>
              </w:rPr>
              <w:t>#</w:t>
            </w:r>
            <w:r w:rsidR="003876FE">
              <w:rPr>
                <w:rFonts w:eastAsia="宋体"/>
                <w:iCs/>
                <w:sz w:val="22"/>
                <w:szCs w:val="20"/>
              </w:rPr>
              <w:t>Characteristic:</w:t>
            </w:r>
          </w:p>
          <w:p w14:paraId="490B5051" w14:textId="2285FD22" w:rsidR="00BB747C" w:rsidRPr="00166C20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66C20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layer of fluid in contact with the wall has lower velocity</w:t>
            </w:r>
          </w:p>
          <w:p w14:paraId="1B4AD5E8" w14:textId="77777777" w:rsidR="00BB747C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66C20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layer of fluid that moves along the axis of the tube has maximal velocity</w:t>
            </w:r>
          </w:p>
          <w:p w14:paraId="514F07DF" w14:textId="1DAE763A" w:rsidR="00166C20" w:rsidRPr="00166C20" w:rsidRDefault="00166C20" w:rsidP="00166C20">
            <w:pPr>
              <w:rPr>
                <w:rFonts w:eastAsia="宋体"/>
                <w:iCs/>
                <w:sz w:val="22"/>
                <w:szCs w:val="20"/>
              </w:rPr>
            </w:pPr>
            <w:r w:rsidRPr="00166C20">
              <w:rPr>
                <w:rFonts w:eastAsia="宋体" w:hint="eastAsia"/>
                <w:iCs/>
                <w:sz w:val="22"/>
                <w:szCs w:val="20"/>
              </w:rPr>
              <w:t>#</w:t>
            </w:r>
            <w:r>
              <w:rPr>
                <w:rFonts w:eastAsia="宋体"/>
                <w:iCs/>
                <w:sz w:val="22"/>
                <w:szCs w:val="20"/>
              </w:rPr>
              <w:t>: This can be explained by the resistance act on the layer of fluid in contact with the wall</w:t>
            </w:r>
          </w:p>
        </w:tc>
      </w:tr>
    </w:tbl>
    <w:p w14:paraId="38CE4EB4" w14:textId="77777777" w:rsidR="00BB747C" w:rsidRDefault="00BB747C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BB747C" w14:paraId="318B9472" w14:textId="77777777" w:rsidTr="00990C12">
        <w:tc>
          <w:tcPr>
            <w:tcW w:w="10446" w:type="dxa"/>
            <w:gridSpan w:val="2"/>
          </w:tcPr>
          <w:p w14:paraId="65C429FC" w14:textId="636002B1" w:rsidR="00BB747C" w:rsidRDefault="00D206D0" w:rsidP="00BB747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Problematic: </w:t>
            </w:r>
            <w:r w:rsidR="00BB747C">
              <w:rPr>
                <w:rFonts w:eastAsia="宋体"/>
                <w:iCs/>
                <w:sz w:val="22"/>
                <w:szCs w:val="20"/>
              </w:rPr>
              <w:t>T</w:t>
            </w:r>
            <w:r w:rsidR="00BB747C" w:rsidRPr="00BB747C">
              <w:rPr>
                <w:rFonts w:eastAsia="宋体"/>
                <w:iCs/>
                <w:sz w:val="22"/>
                <w:szCs w:val="20"/>
              </w:rPr>
              <w:t>urbulent flow</w:t>
            </w:r>
          </w:p>
        </w:tc>
      </w:tr>
      <w:tr w:rsidR="00D71E71" w14:paraId="0234A068" w14:textId="77777777" w:rsidTr="00D71E71">
        <w:tc>
          <w:tcPr>
            <w:tcW w:w="5223" w:type="dxa"/>
          </w:tcPr>
          <w:p w14:paraId="52CAA278" w14:textId="599F49BC" w:rsidR="00D71E71" w:rsidRDefault="00FA5996" w:rsidP="00FA5996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DC909B" wp14:editId="6D8473FE">
                  <wp:extent cx="1633870" cy="1553718"/>
                  <wp:effectExtent l="19050" t="19050" r="23495" b="279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630" cy="15829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3" w:type="dxa"/>
          </w:tcPr>
          <w:p w14:paraId="42C7B341" w14:textId="5C772162" w:rsidR="00D71E71" w:rsidRDefault="00984005" w:rsidP="0098400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1489A25" wp14:editId="1C88AA83">
                  <wp:extent cx="2010508" cy="1553576"/>
                  <wp:effectExtent l="19050" t="19050" r="27940" b="279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313" cy="15711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47C" w14:paraId="3291F9FA" w14:textId="77777777" w:rsidTr="00636F70">
        <w:tc>
          <w:tcPr>
            <w:tcW w:w="10446" w:type="dxa"/>
            <w:gridSpan w:val="2"/>
          </w:tcPr>
          <w:p w14:paraId="295A148F" w14:textId="77777777" w:rsidR="00FA5996" w:rsidRDefault="00FA5996">
            <w:pPr>
              <w:pStyle w:val="aa"/>
              <w:numPr>
                <w:ilvl w:val="0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Requirement:</w:t>
            </w:r>
          </w:p>
          <w:p w14:paraId="6ED7F662" w14:textId="729DE06B" w:rsidR="00FA5996" w:rsidRPr="00FA5996" w:rsidRDefault="00FA5996">
            <w:pPr>
              <w:pStyle w:val="aa"/>
              <w:numPr>
                <w:ilvl w:val="1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rregular Movement</w:t>
            </w:r>
          </w:p>
          <w:p w14:paraId="01B8AB36" w14:textId="77777777" w:rsidR="00FA5996" w:rsidRDefault="00FA5996">
            <w:pPr>
              <w:pStyle w:val="aa"/>
              <w:numPr>
                <w:ilvl w:val="0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haracteristic:</w:t>
            </w:r>
          </w:p>
          <w:p w14:paraId="3E6CD188" w14:textId="4C0B4C70" w:rsidR="00FA5996" w:rsidRPr="00FA5996" w:rsidRDefault="00FA5996">
            <w:pPr>
              <w:pStyle w:val="aa"/>
              <w:numPr>
                <w:ilvl w:val="1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t xml:space="preserve">Q is decreased </w:t>
            </w:r>
            <w:r>
              <w:sym w:font="Wingdings" w:char="F0E0"/>
            </w:r>
            <w:r>
              <w:t xml:space="preserve"> Heart Need to Bump more vigorously </w:t>
            </w:r>
            <w:r>
              <w:sym w:font="Wingdings" w:char="F0E0"/>
            </w:r>
            <w:r>
              <w:t xml:space="preserve"> Great </w:t>
            </w:r>
            <w:proofErr w:type="gramStart"/>
            <w:r>
              <w:t>Work load</w:t>
            </w:r>
            <w:proofErr w:type="gramEnd"/>
          </w:p>
          <w:p w14:paraId="247834E5" w14:textId="414245D6" w:rsidR="00FA5996" w:rsidRPr="00FA5996" w:rsidRDefault="00FA5996">
            <w:pPr>
              <w:pStyle w:val="aa"/>
              <w:numPr>
                <w:ilvl w:val="1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is</w:t>
            </w:r>
            <w:r>
              <w:rPr>
                <w:rFonts w:eastAsia="宋体"/>
                <w:iCs/>
                <w:sz w:val="22"/>
                <w:szCs w:val="20"/>
              </w:rPr>
              <w:t xml:space="preserve"> decreased</w:t>
            </w:r>
          </w:p>
        </w:tc>
      </w:tr>
    </w:tbl>
    <w:p w14:paraId="0795B131" w14:textId="546DEED1" w:rsidR="0017425F" w:rsidRDefault="0017425F" w:rsidP="00F5000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9771AD" w14:paraId="74D28AEA" w14:textId="77777777" w:rsidTr="00F57F66">
        <w:tc>
          <w:tcPr>
            <w:tcW w:w="10443" w:type="dxa"/>
          </w:tcPr>
          <w:p w14:paraId="3DF18044" w14:textId="121A2D5F" w:rsidR="009771AD" w:rsidRPr="009771AD" w:rsidRDefault="009771AD" w:rsidP="00F5000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S</w:t>
            </w:r>
            <w:r>
              <w:rPr>
                <w:rFonts w:eastAsia="宋体"/>
                <w:iCs/>
                <w:szCs w:val="24"/>
              </w:rPr>
              <w:t>ome Example to demonstrate the importance of Hemodynamics</w:t>
            </w:r>
          </w:p>
        </w:tc>
      </w:tr>
    </w:tbl>
    <w:p w14:paraId="186FA42A" w14:textId="150A51A5" w:rsidR="009771AD" w:rsidRDefault="00F57F66" w:rsidP="00F57F66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7FEA43AE" wp14:editId="77AF2423">
            <wp:extent cx="2052205" cy="1979916"/>
            <wp:effectExtent l="19050" t="19050" r="24765" b="20955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4408" cy="1991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EAF564" w14:textId="7FC2C6BD" w:rsidR="00F57F66" w:rsidRDefault="00F57F66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Hypertension</w:t>
      </w:r>
      <w:r w:rsidR="004B00D5">
        <w:rPr>
          <w:rFonts w:eastAsia="宋体"/>
          <w:iCs/>
          <w:sz w:val="22"/>
          <w:szCs w:val="20"/>
        </w:rPr>
        <w:t xml:space="preserve"> / Hypotension</w:t>
      </w:r>
    </w:p>
    <w:p w14:paraId="1A597D52" w14:textId="7F75CC9C" w:rsidR="00F57F66" w:rsidRDefault="00F57F66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>troke</w:t>
      </w:r>
    </w:p>
    <w:p w14:paraId="65376711" w14:textId="160E8D71" w:rsidR="00F57F66" w:rsidRDefault="00F57F66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neurysms</w:t>
      </w:r>
      <w:r w:rsidR="00E9561B">
        <w:rPr>
          <w:rFonts w:eastAsia="宋体"/>
          <w:iCs/>
          <w:sz w:val="22"/>
          <w:szCs w:val="20"/>
        </w:rPr>
        <w:t xml:space="preserve"> </w:t>
      </w:r>
      <w:r w:rsidR="00E9561B" w:rsidRPr="00E9561B">
        <w:rPr>
          <w:rFonts w:eastAsia="宋体"/>
          <w:iCs/>
          <w:sz w:val="22"/>
          <w:szCs w:val="20"/>
        </w:rPr>
        <w:sym w:font="Wingdings" w:char="F0E0"/>
      </w:r>
      <w:r w:rsidR="00E9561B">
        <w:rPr>
          <w:rFonts w:eastAsia="宋体"/>
          <w:iCs/>
          <w:sz w:val="22"/>
          <w:szCs w:val="20"/>
        </w:rPr>
        <w:t xml:space="preserve"> E</w:t>
      </w:r>
      <w:r w:rsidR="00E9561B" w:rsidRPr="00E9561B">
        <w:rPr>
          <w:rFonts w:eastAsia="宋体"/>
          <w:iCs/>
          <w:sz w:val="22"/>
          <w:szCs w:val="20"/>
        </w:rPr>
        <w:t xml:space="preserve">nlargement of an artery </w:t>
      </w:r>
      <w:r w:rsidR="00E9561B" w:rsidRPr="00E9561B">
        <w:rPr>
          <w:rFonts w:eastAsia="宋体"/>
          <w:iCs/>
          <w:sz w:val="22"/>
          <w:szCs w:val="20"/>
        </w:rPr>
        <w:sym w:font="Wingdings" w:char="F0E0"/>
      </w:r>
      <w:r w:rsidR="00E9561B">
        <w:rPr>
          <w:rFonts w:eastAsia="宋体"/>
          <w:iCs/>
          <w:sz w:val="22"/>
          <w:szCs w:val="20"/>
        </w:rPr>
        <w:t xml:space="preserve"> Thin </w:t>
      </w:r>
      <w:r w:rsidR="00E9561B" w:rsidRPr="00E9561B">
        <w:rPr>
          <w:rFonts w:eastAsia="宋体"/>
          <w:iCs/>
          <w:sz w:val="22"/>
          <w:szCs w:val="20"/>
        </w:rPr>
        <w:t>artery wall.</w:t>
      </w:r>
      <w:r w:rsidR="00D06CB8">
        <w:rPr>
          <w:rFonts w:eastAsia="宋体"/>
          <w:iCs/>
          <w:sz w:val="22"/>
          <w:szCs w:val="20"/>
        </w:rPr>
        <w:t xml:space="preserve"> </w:t>
      </w:r>
      <w:r w:rsidR="00D06CB8" w:rsidRPr="00D06CB8">
        <w:rPr>
          <w:rFonts w:eastAsia="宋体"/>
          <w:iCs/>
          <w:sz w:val="22"/>
          <w:szCs w:val="20"/>
        </w:rPr>
        <w:sym w:font="Wingdings" w:char="F0E0"/>
      </w:r>
      <w:r w:rsidR="00D06CB8">
        <w:rPr>
          <w:rFonts w:eastAsia="宋体"/>
          <w:iCs/>
          <w:sz w:val="22"/>
          <w:szCs w:val="20"/>
        </w:rPr>
        <w:t xml:space="preserve"> Risk of </w:t>
      </w:r>
      <w:r w:rsidR="00D06CB8" w:rsidRPr="00D06CB8">
        <w:rPr>
          <w:rFonts w:eastAsia="宋体"/>
          <w:iCs/>
          <w:sz w:val="22"/>
          <w:szCs w:val="20"/>
        </w:rPr>
        <w:t>Apoplexy</w:t>
      </w:r>
      <w:r w:rsidR="00D06CB8">
        <w:rPr>
          <w:rFonts w:eastAsia="宋体"/>
          <w:iCs/>
          <w:sz w:val="22"/>
          <w:szCs w:val="20"/>
        </w:rPr>
        <w:t xml:space="preserve"> </w:t>
      </w:r>
      <w:r w:rsidR="00D06CB8">
        <w:rPr>
          <w:rFonts w:eastAsia="宋体" w:hint="eastAsia"/>
          <w:iCs/>
          <w:sz w:val="22"/>
          <w:szCs w:val="20"/>
        </w:rPr>
        <w:t>(</w:t>
      </w:r>
      <w:r w:rsidR="00D06CB8">
        <w:rPr>
          <w:rFonts w:eastAsia="宋体" w:hint="eastAsia"/>
          <w:iCs/>
          <w:sz w:val="22"/>
          <w:szCs w:val="20"/>
        </w:rPr>
        <w:t>内出血</w:t>
      </w:r>
      <w:r w:rsidR="00D06CB8">
        <w:rPr>
          <w:rFonts w:eastAsia="宋体"/>
          <w:iCs/>
          <w:sz w:val="22"/>
          <w:szCs w:val="20"/>
        </w:rPr>
        <w:t>) / I</w:t>
      </w:r>
      <w:r w:rsidR="00D06CB8" w:rsidRPr="00D06CB8">
        <w:rPr>
          <w:rFonts w:eastAsia="宋体"/>
          <w:iCs/>
          <w:sz w:val="22"/>
          <w:szCs w:val="20"/>
        </w:rPr>
        <w:t>ntracranial bleed</w:t>
      </w:r>
      <w:r w:rsidR="00D06CB8">
        <w:rPr>
          <w:rFonts w:eastAsia="宋体"/>
          <w:iCs/>
          <w:sz w:val="22"/>
          <w:szCs w:val="20"/>
        </w:rPr>
        <w:t xml:space="preserve"> (</w:t>
      </w:r>
      <w:r w:rsidR="00D06CB8">
        <w:rPr>
          <w:rFonts w:eastAsia="宋体" w:hint="eastAsia"/>
          <w:iCs/>
          <w:sz w:val="22"/>
          <w:szCs w:val="20"/>
        </w:rPr>
        <w:t>腦出血</w:t>
      </w:r>
      <w:r w:rsidR="00D06CB8">
        <w:rPr>
          <w:rFonts w:eastAsia="宋体"/>
          <w:iCs/>
          <w:sz w:val="22"/>
          <w:szCs w:val="20"/>
        </w:rPr>
        <w:t>)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83750" w14:paraId="56B76E8B" w14:textId="77777777" w:rsidTr="0015233D">
        <w:tc>
          <w:tcPr>
            <w:tcW w:w="10443" w:type="dxa"/>
          </w:tcPr>
          <w:p w14:paraId="36AAEF9F" w14:textId="602CBF13" w:rsidR="00283750" w:rsidRPr="00283750" w:rsidRDefault="000F0451" w:rsidP="000F0451">
            <w:pPr>
              <w:tabs>
                <w:tab w:val="left" w:pos="2171"/>
              </w:tabs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I</w:t>
            </w:r>
            <w:r>
              <w:rPr>
                <w:rFonts w:eastAsia="宋体"/>
                <w:iCs/>
                <w:szCs w:val="24"/>
              </w:rPr>
              <w:t>ntroduction to Respiratory System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89"/>
        <w:gridCol w:w="6267"/>
        <w:gridCol w:w="2090"/>
      </w:tblGrid>
      <w:tr w:rsidR="00024BEA" w14:paraId="762909B5" w14:textId="77777777" w:rsidTr="00024BEA">
        <w:tc>
          <w:tcPr>
            <w:tcW w:w="2089" w:type="dxa"/>
            <w:vMerge w:val="restart"/>
            <w:vAlign w:val="center"/>
          </w:tcPr>
          <w:p w14:paraId="5C981442" w14:textId="079C7786" w:rsidR="00024BEA" w:rsidRDefault="00024BEA" w:rsidP="00024BEA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Upper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Trac</w:t>
            </w:r>
            <w:r>
              <w:rPr>
                <w:rFonts w:eastAsia="宋体"/>
                <w:iCs/>
                <w:sz w:val="22"/>
                <w:szCs w:val="20"/>
              </w:rPr>
              <w:t>t</w:t>
            </w:r>
          </w:p>
        </w:tc>
        <w:tc>
          <w:tcPr>
            <w:tcW w:w="6267" w:type="dxa"/>
            <w:vMerge w:val="restart"/>
            <w:vAlign w:val="center"/>
          </w:tcPr>
          <w:p w14:paraId="21BFCDF9" w14:textId="4CAFA5A1" w:rsidR="00024BEA" w:rsidRPr="0015233D" w:rsidRDefault="00024BEA">
            <w:pPr>
              <w:pStyle w:val="aa"/>
              <w:numPr>
                <w:ilvl w:val="0"/>
                <w:numId w:val="13"/>
              </w:numPr>
              <w:ind w:leftChars="0"/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Filter &amp; humidify incoming air</w:t>
            </w:r>
          </w:p>
        </w:tc>
        <w:tc>
          <w:tcPr>
            <w:tcW w:w="2090" w:type="dxa"/>
          </w:tcPr>
          <w:p w14:paraId="564D7FB4" w14:textId="2B07F0B6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N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ose</w:t>
            </w:r>
          </w:p>
        </w:tc>
      </w:tr>
      <w:tr w:rsidR="00024BEA" w14:paraId="7CDEDAE7" w14:textId="77777777" w:rsidTr="00DB5AA3">
        <w:tc>
          <w:tcPr>
            <w:tcW w:w="2089" w:type="dxa"/>
            <w:vMerge/>
          </w:tcPr>
          <w:p w14:paraId="1F66657C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179EA197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3BA9D1B5" w14:textId="6AAA3248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P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harynx</w:t>
            </w:r>
          </w:p>
        </w:tc>
      </w:tr>
      <w:tr w:rsidR="00024BEA" w14:paraId="142C3FF5" w14:textId="77777777" w:rsidTr="00DB5AA3">
        <w:tc>
          <w:tcPr>
            <w:tcW w:w="2089" w:type="dxa"/>
            <w:vMerge/>
          </w:tcPr>
          <w:p w14:paraId="1752742B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078377F6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599DC21A" w14:textId="1E57EEE4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rontal Sinus</w:t>
            </w:r>
          </w:p>
        </w:tc>
      </w:tr>
      <w:tr w:rsidR="00024BEA" w14:paraId="7EB2D45F" w14:textId="77777777" w:rsidTr="00DB5AA3">
        <w:tc>
          <w:tcPr>
            <w:tcW w:w="2089" w:type="dxa"/>
            <w:vMerge/>
          </w:tcPr>
          <w:p w14:paraId="33E9076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3424B851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7FBFDDF4" w14:textId="2E746889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phenoidal Sinus</w:t>
            </w:r>
          </w:p>
        </w:tc>
      </w:tr>
      <w:tr w:rsidR="00024BEA" w14:paraId="6725E5E5" w14:textId="77777777" w:rsidTr="00DB5AA3">
        <w:tc>
          <w:tcPr>
            <w:tcW w:w="2089" w:type="dxa"/>
            <w:vMerge/>
          </w:tcPr>
          <w:p w14:paraId="2804603F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552F1CF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0B76C9BC" w14:textId="42DB231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/>
                <w:iCs/>
                <w:sz w:val="22"/>
                <w:szCs w:val="20"/>
              </w:rPr>
              <w:t>Nasal Cavity</w:t>
            </w:r>
          </w:p>
        </w:tc>
      </w:tr>
      <w:tr w:rsidR="00024BEA" w14:paraId="0C5C737E" w14:textId="77777777" w:rsidTr="00024BEA">
        <w:tc>
          <w:tcPr>
            <w:tcW w:w="2089" w:type="dxa"/>
            <w:vMerge/>
            <w:tcBorders>
              <w:bottom w:val="single" w:sz="18" w:space="0" w:color="C00000"/>
            </w:tcBorders>
          </w:tcPr>
          <w:p w14:paraId="40AACED3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tcBorders>
              <w:bottom w:val="single" w:sz="18" w:space="0" w:color="C00000"/>
            </w:tcBorders>
            <w:vAlign w:val="center"/>
          </w:tcPr>
          <w:p w14:paraId="68A9C7A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  <w:tcBorders>
              <w:bottom w:val="single" w:sz="18" w:space="0" w:color="C00000"/>
            </w:tcBorders>
          </w:tcPr>
          <w:p w14:paraId="545CEF7D" w14:textId="6BDE0298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Nares</w:t>
            </w:r>
          </w:p>
        </w:tc>
      </w:tr>
      <w:tr w:rsidR="0015233D" w14:paraId="6FD35F39" w14:textId="77777777" w:rsidTr="0015233D">
        <w:tc>
          <w:tcPr>
            <w:tcW w:w="2089" w:type="dxa"/>
            <w:vMerge w:val="restart"/>
            <w:tcBorders>
              <w:top w:val="single" w:sz="18" w:space="0" w:color="C00000"/>
            </w:tcBorders>
            <w:vAlign w:val="center"/>
          </w:tcPr>
          <w:p w14:paraId="22793F53" w14:textId="688F6849" w:rsidR="0015233D" w:rsidRDefault="0015233D" w:rsidP="0015233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ower Tract</w:t>
            </w:r>
          </w:p>
        </w:tc>
        <w:tc>
          <w:tcPr>
            <w:tcW w:w="6267" w:type="dxa"/>
            <w:vMerge w:val="restart"/>
            <w:tcBorders>
              <w:top w:val="single" w:sz="18" w:space="0" w:color="C00000"/>
            </w:tcBorders>
            <w:vAlign w:val="center"/>
          </w:tcPr>
          <w:p w14:paraId="05B34506" w14:textId="47EEEC3A" w:rsidR="0015233D" w:rsidRPr="0015233D" w:rsidRDefault="0015233D">
            <w:pPr>
              <w:pStyle w:val="aa"/>
              <w:numPr>
                <w:ilvl w:val="1"/>
                <w:numId w:val="14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Delicate conduction passages</w:t>
            </w:r>
            <w:r w:rsidRPr="0015233D"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15233D">
              <w:rPr>
                <w:rFonts w:eastAsia="宋体"/>
                <w:iCs/>
                <w:sz w:val="22"/>
                <w:szCs w:val="20"/>
              </w:rPr>
              <w:t>(</w:t>
            </w:r>
            <w:r w:rsidRPr="0015233D">
              <w:rPr>
                <w:rFonts w:eastAsia="宋体" w:hint="eastAsia"/>
                <w:iCs/>
                <w:sz w:val="22"/>
                <w:szCs w:val="20"/>
              </w:rPr>
              <w:t>精緻的</w:t>
            </w:r>
            <w:proofErr w:type="gramStart"/>
            <w:r w:rsidRPr="0015233D">
              <w:rPr>
                <w:rFonts w:eastAsia="宋体" w:hint="eastAsia"/>
                <w:iCs/>
                <w:sz w:val="22"/>
                <w:szCs w:val="20"/>
              </w:rPr>
              <w:t>傳導</w:t>
            </w:r>
            <w:proofErr w:type="gramEnd"/>
            <w:r w:rsidRPr="0015233D">
              <w:rPr>
                <w:rFonts w:eastAsia="宋体" w:hint="eastAsia"/>
                <w:iCs/>
                <w:sz w:val="22"/>
                <w:szCs w:val="20"/>
              </w:rPr>
              <w:t>通道</w:t>
            </w:r>
            <w:r w:rsidRPr="0015233D">
              <w:rPr>
                <w:rFonts w:eastAsia="宋体" w:hint="eastAsia"/>
                <w:iCs/>
                <w:sz w:val="22"/>
                <w:szCs w:val="20"/>
              </w:rPr>
              <w:t>)</w:t>
            </w:r>
          </w:p>
          <w:p w14:paraId="32637DAA" w14:textId="4611C40B" w:rsidR="0015233D" w:rsidRPr="0015233D" w:rsidRDefault="0015233D">
            <w:pPr>
              <w:pStyle w:val="aa"/>
              <w:numPr>
                <w:ilvl w:val="1"/>
                <w:numId w:val="14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Gas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 Exchange</w:t>
            </w:r>
            <w:r w:rsidR="00734249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 – Refer to </w:t>
            </w:r>
            <w:r w:rsidR="00734249" w:rsidRPr="00734249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Respiratory Zone</w:t>
            </w:r>
          </w:p>
        </w:tc>
        <w:tc>
          <w:tcPr>
            <w:tcW w:w="2090" w:type="dxa"/>
            <w:tcBorders>
              <w:top w:val="single" w:sz="18" w:space="0" w:color="C00000"/>
            </w:tcBorders>
          </w:tcPr>
          <w:p w14:paraId="2DD8C391" w14:textId="47EA1A87" w:rsidR="0015233D" w:rsidRPr="00024BEA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L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arynx</w:t>
            </w:r>
          </w:p>
        </w:tc>
      </w:tr>
      <w:tr w:rsidR="0015233D" w:rsidRPr="0015233D" w14:paraId="46DA6A59" w14:textId="77777777" w:rsidTr="0009651D">
        <w:tc>
          <w:tcPr>
            <w:tcW w:w="2089" w:type="dxa"/>
            <w:vMerge/>
          </w:tcPr>
          <w:p w14:paraId="1E5E5D8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132C9003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2F9D7691" w14:textId="0DF56238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T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rachea</w:t>
            </w:r>
          </w:p>
        </w:tc>
      </w:tr>
      <w:tr w:rsidR="0015233D" w:rsidRPr="0015233D" w14:paraId="19A20FD2" w14:textId="77777777" w:rsidTr="0009651D">
        <w:tc>
          <w:tcPr>
            <w:tcW w:w="2089" w:type="dxa"/>
            <w:vMerge/>
          </w:tcPr>
          <w:p w14:paraId="019BECF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5D52429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37D24B5D" w14:textId="5AC59A4F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B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ronchi</w:t>
            </w:r>
          </w:p>
        </w:tc>
      </w:tr>
      <w:tr w:rsidR="0015233D" w:rsidRPr="0015233D" w14:paraId="178FC498" w14:textId="77777777" w:rsidTr="0009651D">
        <w:tc>
          <w:tcPr>
            <w:tcW w:w="2089" w:type="dxa"/>
            <w:vMerge/>
          </w:tcPr>
          <w:p w14:paraId="7C042611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44615F5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669259E6" w14:textId="4D62F512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L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ung</w:t>
            </w:r>
          </w:p>
        </w:tc>
      </w:tr>
      <w:tr w:rsidR="0015233D" w14:paraId="7C653639" w14:textId="77777777" w:rsidTr="0009651D">
        <w:tc>
          <w:tcPr>
            <w:tcW w:w="2089" w:type="dxa"/>
            <w:vMerge/>
          </w:tcPr>
          <w:p w14:paraId="7F685491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0E5C1885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7E256A1F" w14:textId="45CDBABF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ronchioles</w:t>
            </w:r>
          </w:p>
        </w:tc>
      </w:tr>
      <w:tr w:rsidR="0015233D" w14:paraId="302CDE51" w14:textId="77777777" w:rsidTr="0009651D">
        <w:tc>
          <w:tcPr>
            <w:tcW w:w="2089" w:type="dxa"/>
            <w:vMerge/>
          </w:tcPr>
          <w:p w14:paraId="3D035E1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1BB0A55E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62C4BA53" w14:textId="253ED9AA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iaphragm</w:t>
            </w:r>
          </w:p>
        </w:tc>
      </w:tr>
      <w:tr w:rsidR="0015233D" w14:paraId="67DF8172" w14:textId="77777777" w:rsidTr="0009651D">
        <w:tc>
          <w:tcPr>
            <w:tcW w:w="2089" w:type="dxa"/>
            <w:vMerge/>
          </w:tcPr>
          <w:p w14:paraId="26604A0E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4EE86E4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45DA6EF5" w14:textId="2B19B47E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lveoli</w:t>
            </w:r>
          </w:p>
        </w:tc>
      </w:tr>
    </w:tbl>
    <w:p w14:paraId="4754D322" w14:textId="5A76E731" w:rsidR="00807552" w:rsidRDefault="00807552" w:rsidP="0080755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B74694" w14:paraId="289FB70C" w14:textId="77777777" w:rsidTr="00B74694">
        <w:tc>
          <w:tcPr>
            <w:tcW w:w="10446" w:type="dxa"/>
          </w:tcPr>
          <w:p w14:paraId="43E7A487" w14:textId="13AEE98B" w:rsidR="00B74694" w:rsidRPr="00B74694" w:rsidRDefault="00B74694" w:rsidP="0080755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Z</w:t>
            </w:r>
            <w:r>
              <w:rPr>
                <w:rFonts w:eastAsia="宋体"/>
                <w:iCs/>
                <w:szCs w:val="24"/>
              </w:rPr>
              <w:t>one in Respiratory System</w:t>
            </w:r>
          </w:p>
        </w:tc>
      </w:tr>
    </w:tbl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741"/>
        <w:gridCol w:w="1741"/>
        <w:gridCol w:w="1741"/>
        <w:gridCol w:w="1741"/>
        <w:gridCol w:w="1740"/>
        <w:gridCol w:w="1742"/>
      </w:tblGrid>
      <w:tr w:rsidR="00B74694" w14:paraId="5479A50C" w14:textId="77777777" w:rsidTr="003149C7">
        <w:tc>
          <w:tcPr>
            <w:tcW w:w="10446" w:type="dxa"/>
            <w:gridSpan w:val="6"/>
          </w:tcPr>
          <w:p w14:paraId="4CE8BD35" w14:textId="77777777" w:rsidR="00B74694" w:rsidRDefault="00B74694" w:rsidP="00B7469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C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onducting Zone</w:t>
            </w:r>
          </w:p>
          <w:p w14:paraId="0894EDF6" w14:textId="17F9D6CE" w:rsidR="0025252C" w:rsidRPr="0025252C" w:rsidRDefault="0025252C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rovide Rigid conduits for air to reach Respiratory Zone</w:t>
            </w:r>
          </w:p>
        </w:tc>
      </w:tr>
      <w:tr w:rsidR="00B74694" w14:paraId="0AAE1DC1" w14:textId="77777777" w:rsidTr="00B74694">
        <w:tc>
          <w:tcPr>
            <w:tcW w:w="1741" w:type="dxa"/>
          </w:tcPr>
          <w:p w14:paraId="6FD1740F" w14:textId="6D9ED61B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ose</w:t>
            </w:r>
          </w:p>
        </w:tc>
        <w:tc>
          <w:tcPr>
            <w:tcW w:w="1741" w:type="dxa"/>
          </w:tcPr>
          <w:p w14:paraId="515E5D22" w14:textId="2E9F0B96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harynx</w:t>
            </w:r>
          </w:p>
        </w:tc>
        <w:tc>
          <w:tcPr>
            <w:tcW w:w="1741" w:type="dxa"/>
          </w:tcPr>
          <w:p w14:paraId="2C27BA98" w14:textId="62B5A85D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rontal Sinus</w:t>
            </w:r>
          </w:p>
        </w:tc>
        <w:tc>
          <w:tcPr>
            <w:tcW w:w="1741" w:type="dxa"/>
          </w:tcPr>
          <w:p w14:paraId="0B2E1983" w14:textId="55309636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phenoidal Sinus</w:t>
            </w:r>
          </w:p>
        </w:tc>
        <w:tc>
          <w:tcPr>
            <w:tcW w:w="1740" w:type="dxa"/>
          </w:tcPr>
          <w:p w14:paraId="0295643A" w14:textId="20CA679C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asal Cavity</w:t>
            </w:r>
          </w:p>
        </w:tc>
        <w:tc>
          <w:tcPr>
            <w:tcW w:w="1742" w:type="dxa"/>
          </w:tcPr>
          <w:p w14:paraId="3832A9F0" w14:textId="1273F97E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Nares</w:t>
            </w:r>
          </w:p>
        </w:tc>
      </w:tr>
      <w:tr w:rsidR="00B74694" w14:paraId="67665FC1" w14:textId="77777777" w:rsidTr="00B74694">
        <w:tc>
          <w:tcPr>
            <w:tcW w:w="3482" w:type="dxa"/>
            <w:gridSpan w:val="2"/>
          </w:tcPr>
          <w:p w14:paraId="36723599" w14:textId="76A48B0C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arynx</w:t>
            </w:r>
          </w:p>
        </w:tc>
        <w:tc>
          <w:tcPr>
            <w:tcW w:w="3482" w:type="dxa"/>
            <w:gridSpan w:val="2"/>
          </w:tcPr>
          <w:p w14:paraId="567F0233" w14:textId="09ADB68A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rachea</w:t>
            </w:r>
          </w:p>
        </w:tc>
        <w:tc>
          <w:tcPr>
            <w:tcW w:w="3482" w:type="dxa"/>
            <w:gridSpan w:val="2"/>
          </w:tcPr>
          <w:p w14:paraId="17C7CF3F" w14:textId="246AD5B1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</w:t>
            </w:r>
          </w:p>
        </w:tc>
      </w:tr>
    </w:tbl>
    <w:p w14:paraId="09514AFE" w14:textId="772C9381" w:rsidR="00B74694" w:rsidRDefault="00B74694" w:rsidP="00807552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1"/>
        <w:gridCol w:w="2612"/>
        <w:gridCol w:w="2611"/>
        <w:gridCol w:w="2612"/>
      </w:tblGrid>
      <w:tr w:rsidR="00B74694" w14:paraId="5AC224D2" w14:textId="77777777" w:rsidTr="00B74694">
        <w:tc>
          <w:tcPr>
            <w:tcW w:w="10446" w:type="dxa"/>
            <w:gridSpan w:val="4"/>
          </w:tcPr>
          <w:p w14:paraId="1374B2EC" w14:textId="77777777" w:rsidR="00B74694" w:rsidRDefault="00B74694" w:rsidP="00B7469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B74694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R</w:t>
            </w:r>
            <w:r w:rsidRPr="00B74694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espiratory Zone</w:t>
            </w:r>
          </w:p>
          <w:p w14:paraId="0AE0524E" w14:textId="31FD0012" w:rsidR="0025252C" w:rsidRPr="0025252C" w:rsidRDefault="0025252C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5252C">
              <w:rPr>
                <w:rFonts w:eastAsia="宋体"/>
                <w:iCs/>
                <w:sz w:val="22"/>
                <w:szCs w:val="20"/>
              </w:rPr>
              <w:t>Site of Gas Exchange</w:t>
            </w:r>
          </w:p>
        </w:tc>
      </w:tr>
      <w:tr w:rsidR="00734249" w14:paraId="014B7250" w14:textId="77777777" w:rsidTr="0091137A">
        <w:tc>
          <w:tcPr>
            <w:tcW w:w="2611" w:type="dxa"/>
          </w:tcPr>
          <w:p w14:paraId="580B2FCD" w14:textId="5A1B2BAE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ronchioles</w:t>
            </w:r>
          </w:p>
        </w:tc>
        <w:tc>
          <w:tcPr>
            <w:tcW w:w="2612" w:type="dxa"/>
          </w:tcPr>
          <w:p w14:paraId="4035A1DE" w14:textId="5294AD6D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lveolar Ducts</w:t>
            </w:r>
          </w:p>
        </w:tc>
        <w:tc>
          <w:tcPr>
            <w:tcW w:w="2611" w:type="dxa"/>
          </w:tcPr>
          <w:p w14:paraId="648F85AE" w14:textId="1DFFF7D2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lveoli</w:t>
            </w:r>
          </w:p>
        </w:tc>
        <w:tc>
          <w:tcPr>
            <w:tcW w:w="2612" w:type="dxa"/>
          </w:tcPr>
          <w:p w14:paraId="650B65C0" w14:textId="18C0912A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lveolar Sac</w:t>
            </w:r>
          </w:p>
        </w:tc>
      </w:tr>
    </w:tbl>
    <w:p w14:paraId="0423AD75" w14:textId="75A8E3DE" w:rsidR="00B74694" w:rsidRDefault="00B74694" w:rsidP="00807552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91AD8" w14:paraId="372D06A8" w14:textId="77777777" w:rsidTr="00891AD8">
        <w:tc>
          <w:tcPr>
            <w:tcW w:w="10446" w:type="dxa"/>
          </w:tcPr>
          <w:p w14:paraId="729F6A44" w14:textId="77777777" w:rsidR="00891AD8" w:rsidRDefault="00891AD8" w:rsidP="00891AD8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891AD8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Respiratory muscle</w:t>
            </w:r>
          </w:p>
          <w:p w14:paraId="0519505F" w14:textId="58DA4EAF" w:rsidR="00891AD8" w:rsidRPr="00891AD8" w:rsidRDefault="00891AD8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91AD8">
              <w:rPr>
                <w:rFonts w:eastAsia="宋体" w:hint="eastAsia"/>
                <w:iCs/>
                <w:sz w:val="22"/>
                <w:szCs w:val="20"/>
              </w:rPr>
              <w:t>P</w:t>
            </w:r>
            <w:r w:rsidRPr="00891AD8">
              <w:rPr>
                <w:rFonts w:eastAsia="宋体"/>
                <w:iCs/>
                <w:sz w:val="22"/>
                <w:szCs w:val="20"/>
              </w:rPr>
              <w:t xml:space="preserve">romote </w:t>
            </w:r>
            <w:r>
              <w:rPr>
                <w:rFonts w:eastAsia="宋体"/>
                <w:iCs/>
                <w:sz w:val="22"/>
                <w:szCs w:val="20"/>
              </w:rPr>
              <w:t>ventilation</w:t>
            </w:r>
          </w:p>
        </w:tc>
      </w:tr>
      <w:tr w:rsidR="00891AD8" w14:paraId="266523CA" w14:textId="77777777" w:rsidTr="00891AD8">
        <w:tc>
          <w:tcPr>
            <w:tcW w:w="10446" w:type="dxa"/>
          </w:tcPr>
          <w:p w14:paraId="55653312" w14:textId="7C30D163" w:rsidR="00891AD8" w:rsidRDefault="00891AD8" w:rsidP="00891AD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iaphragm</w:t>
            </w:r>
          </w:p>
        </w:tc>
      </w:tr>
    </w:tbl>
    <w:p w14:paraId="6B3AB7BA" w14:textId="0486D5DB" w:rsidR="00583FDE" w:rsidRDefault="00583FDE" w:rsidP="0080755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30AEA" w14:paraId="7AA80248" w14:textId="77777777" w:rsidTr="00C30AEA">
        <w:tc>
          <w:tcPr>
            <w:tcW w:w="10446" w:type="dxa"/>
          </w:tcPr>
          <w:p w14:paraId="1B03C4F7" w14:textId="0E445F21" w:rsidR="00C30AEA" w:rsidRPr="00C30AEA" w:rsidRDefault="00C30AEA" w:rsidP="0080755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T</w:t>
            </w:r>
            <w:r>
              <w:rPr>
                <w:rFonts w:eastAsia="宋体"/>
                <w:iCs/>
                <w:szCs w:val="24"/>
              </w:rPr>
              <w:t>erms used in Respiratory System</w:t>
            </w:r>
          </w:p>
        </w:tc>
      </w:tr>
    </w:tbl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3"/>
        <w:gridCol w:w="5223"/>
      </w:tblGrid>
      <w:tr w:rsidR="008A6CAC" w14:paraId="540E8BA9" w14:textId="77777777" w:rsidTr="008A6CAC">
        <w:tc>
          <w:tcPr>
            <w:tcW w:w="5223" w:type="dxa"/>
          </w:tcPr>
          <w:p w14:paraId="0CFDF0C7" w14:textId="77777777" w:rsidR="008A6CAC" w:rsidRDefault="008A6CAC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 w:hint="eastAsia"/>
                <w:iCs/>
                <w:sz w:val="22"/>
                <w:szCs w:val="20"/>
              </w:rPr>
              <w:t>Respiratory System</w:t>
            </w:r>
          </w:p>
          <w:p w14:paraId="1501FD4F" w14:textId="7FD2CF7F" w:rsidR="008A6CAC" w:rsidRDefault="008A6CAC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/>
                <w:iCs/>
                <w:sz w:val="22"/>
                <w:szCs w:val="20"/>
              </w:rPr>
              <w:t>To supply the body with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</w:p>
          <w:p w14:paraId="6B23859E" w14:textId="779B5F75" w:rsidR="008A6CAC" w:rsidRPr="00F15EED" w:rsidRDefault="008A6CAC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/>
                <w:iCs/>
                <w:sz w:val="22"/>
                <w:szCs w:val="20"/>
              </w:rPr>
              <w:t>To dispose of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</w:p>
          <w:p w14:paraId="1EA9F5FB" w14:textId="77777777" w:rsidR="00F15EED" w:rsidRPr="00F15EED" w:rsidRDefault="00F15EED" w:rsidP="00F15EED">
            <w:pPr>
              <w:rPr>
                <w:rFonts w:eastAsia="宋体"/>
                <w:iCs/>
                <w:sz w:val="22"/>
                <w:szCs w:val="20"/>
              </w:rPr>
            </w:pPr>
          </w:p>
          <w:p w14:paraId="208763D9" w14:textId="77777777" w:rsidR="008A6CAC" w:rsidRDefault="00D17846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D17846">
              <w:rPr>
                <w:rFonts w:eastAsia="宋体"/>
                <w:iCs/>
                <w:sz w:val="22"/>
                <w:szCs w:val="20"/>
              </w:rPr>
              <w:t>Pulmonary ventilation</w:t>
            </w:r>
          </w:p>
          <w:p w14:paraId="74C18523" w14:textId="77777777" w:rsidR="00D17846" w:rsidRDefault="00D17846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ovement of air into &amp; out lungs</w:t>
            </w:r>
          </w:p>
          <w:p w14:paraId="3FF8CAA3" w14:textId="3256E6C6" w:rsidR="00D17846" w:rsidRDefault="00D17846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ransportation</w:t>
            </w:r>
          </w:p>
          <w:p w14:paraId="42F0AB49" w14:textId="77777777" w:rsidR="00D17846" w:rsidRDefault="00D17846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ransport of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and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>: Lung &amp; Blood</w:t>
            </w:r>
          </w:p>
          <w:p w14:paraId="4842062E" w14:textId="59E8617C" w:rsidR="00D17846" w:rsidRPr="00F15EED" w:rsidRDefault="00D17846" w:rsidP="00F15EED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29F4C33" w14:textId="77777777" w:rsidR="008A6CAC" w:rsidRDefault="00EA4C5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xternal Respiration</w:t>
            </w:r>
          </w:p>
          <w:p w14:paraId="35BEACEE" w14:textId="473049E2" w:rsidR="00EA4C5D" w:rsidRDefault="00EA4C5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as Exchange (GE): lung &amp; blood</w:t>
            </w:r>
          </w:p>
          <w:p w14:paraId="371CC8A4" w14:textId="77777777" w:rsidR="00EA4C5D" w:rsidRDefault="00EA4C5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Respiration</w:t>
            </w:r>
          </w:p>
          <w:p w14:paraId="4E312DCC" w14:textId="77777777" w:rsidR="00EA4C5D" w:rsidRDefault="00EA4C5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GE:</w:t>
            </w:r>
            <w:r w:rsidRPr="00EA4C5D">
              <w:rPr>
                <w:rFonts w:eastAsia="宋体"/>
                <w:iCs/>
                <w:sz w:val="22"/>
                <w:szCs w:val="20"/>
              </w:rPr>
              <w:t xml:space="preserve"> systemic blood vessels &amp; tissues</w:t>
            </w:r>
          </w:p>
          <w:p w14:paraId="46C3E73B" w14:textId="77777777" w:rsidR="00F15EED" w:rsidRDefault="00F15EE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15EED">
              <w:rPr>
                <w:rFonts w:eastAsia="宋体"/>
                <w:iCs/>
                <w:sz w:val="22"/>
                <w:szCs w:val="20"/>
              </w:rPr>
              <w:t>Inspiration (inhalation)</w:t>
            </w:r>
          </w:p>
          <w:p w14:paraId="3BF40EDB" w14:textId="553689DB" w:rsidR="00F15EED" w:rsidRDefault="00F15EE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</w:t>
            </w:r>
            <w:r w:rsidRPr="00F15EED">
              <w:rPr>
                <w:rFonts w:eastAsia="宋体"/>
                <w:iCs/>
                <w:sz w:val="22"/>
                <w:szCs w:val="20"/>
              </w:rPr>
              <w:t>ir flows into the lungs</w:t>
            </w:r>
          </w:p>
          <w:p w14:paraId="0AE1B2C1" w14:textId="77777777" w:rsidR="00F15EED" w:rsidRDefault="00F15EE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15EED">
              <w:rPr>
                <w:rFonts w:eastAsia="宋体"/>
                <w:iCs/>
                <w:sz w:val="22"/>
                <w:szCs w:val="20"/>
              </w:rPr>
              <w:t>Expiration (exhalation)</w:t>
            </w:r>
          </w:p>
          <w:p w14:paraId="27F3EE6D" w14:textId="1E4C3D6C" w:rsidR="00F15EED" w:rsidRPr="00EA4C5D" w:rsidRDefault="00F15EE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G</w:t>
            </w:r>
            <w:r w:rsidRPr="00F15EED">
              <w:rPr>
                <w:rFonts w:eastAsia="宋体"/>
                <w:iCs/>
                <w:sz w:val="22"/>
                <w:szCs w:val="20"/>
              </w:rPr>
              <w:t>ases exit the lungs</w:t>
            </w:r>
          </w:p>
        </w:tc>
      </w:tr>
    </w:tbl>
    <w:p w14:paraId="7C7AA36F" w14:textId="395FA977" w:rsidR="00025C21" w:rsidRDefault="00025C21" w:rsidP="008A6CAC">
      <w:pPr>
        <w:rPr>
          <w:rFonts w:eastAsia="宋体"/>
          <w:iCs/>
          <w:sz w:val="22"/>
          <w:szCs w:val="20"/>
        </w:rPr>
      </w:pPr>
    </w:p>
    <w:p w14:paraId="25F4F9EC" w14:textId="77777777" w:rsidR="00025C21" w:rsidRDefault="00025C21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25C21" w14:paraId="6F71592F" w14:textId="77777777" w:rsidTr="00025C21">
        <w:tc>
          <w:tcPr>
            <w:tcW w:w="10446" w:type="dxa"/>
          </w:tcPr>
          <w:p w14:paraId="10823D2B" w14:textId="10C29417" w:rsidR="00025C21" w:rsidRPr="00025C21" w:rsidRDefault="000D75B1" w:rsidP="008A6CAC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Gas Law &amp; </w:t>
            </w:r>
            <w:r w:rsidR="00025C21">
              <w:rPr>
                <w:rFonts w:eastAsia="宋体"/>
                <w:iCs/>
                <w:szCs w:val="24"/>
              </w:rPr>
              <w:t>Atmospheric Pressure &amp; Unit for Pressure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5F6CF4" w14:paraId="7E6A0CBE" w14:textId="77777777" w:rsidTr="005F6CF4">
        <w:tc>
          <w:tcPr>
            <w:tcW w:w="10446" w:type="dxa"/>
          </w:tcPr>
          <w:p w14:paraId="4D89100C" w14:textId="7777777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1</w:t>
            </w:r>
            <w:r>
              <w:rPr>
                <w:rFonts w:eastAsia="宋体"/>
                <w:iCs/>
                <w:sz w:val="22"/>
                <w:szCs w:val="20"/>
              </w:rPr>
              <w:t xml:space="preserve"> mmHg = Pressure generated by a column of mercury 1mm high</w:t>
            </w:r>
          </w:p>
          <w:p w14:paraId="533A4B5D" w14:textId="713D08D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Atmospheric Pressure = 760 mmHg</w:t>
            </w:r>
          </w:p>
        </w:tc>
      </w:tr>
      <w:tr w:rsidR="005F6CF4" w14:paraId="61126CEC" w14:textId="77777777" w:rsidTr="005F6CF4">
        <w:tc>
          <w:tcPr>
            <w:tcW w:w="10446" w:type="dxa"/>
          </w:tcPr>
          <w:p w14:paraId="5AAEFB37" w14:textId="7777777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Delton’s Law</w:t>
            </w:r>
          </w:p>
          <w:p w14:paraId="05E84194" w14:textId="77777777" w:rsidR="005F6CF4" w:rsidRDefault="005F6CF4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Formula: 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T</m:t>
                  </m:r>
                </m:sub>
              </m:sSub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=∑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n</m:t>
                  </m:r>
                </m:sup>
              </m:sSubSup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sub>
              </m:sSub>
            </m:oMath>
          </w:p>
          <w:p w14:paraId="3A288104" w14:textId="77777777" w:rsidR="005F6CF4" w:rsidRDefault="005F6CF4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y this formula, we can calculate the partial pressure by specific gas molecule</w:t>
            </w:r>
          </w:p>
          <w:p w14:paraId="3EEA3D69" w14:textId="7777777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ick’s Law of Diffusion</w:t>
            </w:r>
          </w:p>
          <w:p w14:paraId="3B42BF82" w14:textId="77777777" w:rsidR="005F6CF4" w:rsidRPr="005F6CF4" w:rsidRDefault="005F6CF4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ormula: 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d</m:t>
                  </m:r>
                </m:sub>
              </m:sSub>
              <m:r>
                <w:rPr>
                  <w:rFonts w:ascii="Cambria Math" w:eastAsia="宋体" w:hAnsi="Cambria Math"/>
                  <w:sz w:val="22"/>
                  <w:szCs w:val="20"/>
                </w:rPr>
                <m:t>=k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</m:t>
                  </m:r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D</m:t>
                  </m:r>
                </m:den>
              </m:f>
            </m:oMath>
          </w:p>
          <w:p w14:paraId="0AB9BA51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k: Diffusion Constant (Solubility of Gas &amp; Temperature)</w:t>
            </w:r>
          </w:p>
          <w:p w14:paraId="122D71F9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A: Area for gas exchange</w:t>
            </w:r>
          </w:p>
          <w:p w14:paraId="747A07F0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>:</w:t>
            </w:r>
            <w:r>
              <w:rPr>
                <w:rFonts w:eastAsia="宋体"/>
                <w:iCs/>
                <w:sz w:val="22"/>
                <w:szCs w:val="20"/>
              </w:rPr>
              <w:t xml:space="preserve"> difference in partial pressure of gas on either side</w:t>
            </w:r>
          </w:p>
          <w:p w14:paraId="088F8205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: Thickness of barrier to diffusion</w:t>
            </w:r>
          </w:p>
          <w:p w14:paraId="7D3A775C" w14:textId="3823DAB7" w:rsidR="005F6CF4" w:rsidRDefault="00193161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93161">
              <w:rPr>
                <w:rFonts w:eastAsia="宋体"/>
                <w:iCs/>
                <w:sz w:val="22"/>
                <w:szCs w:val="20"/>
              </w:rPr>
              <w:t>Boyle’s Law</w:t>
            </w:r>
            <w:r>
              <w:rPr>
                <w:rFonts w:eastAsia="宋体"/>
                <w:iCs/>
                <w:sz w:val="22"/>
                <w:szCs w:val="20"/>
              </w:rPr>
              <w:t xml:space="preserve"> / Ideal Gas Law</w:t>
            </w:r>
          </w:p>
          <w:p w14:paraId="1FA03B5F" w14:textId="79D1FA46" w:rsidR="00193161" w:rsidRPr="00830D87" w:rsidRDefault="00193161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ormula: </w:t>
            </w:r>
            <m:oMath>
              <m:r>
                <w:rPr>
                  <w:rFonts w:ascii="Cambria Math" w:eastAsia="宋体" w:hAnsi="Cambria Math" w:hint="eastAsia"/>
                  <w:sz w:val="22"/>
                  <w:szCs w:val="20"/>
                </w:rPr>
                <m:t>PV=nTR</m:t>
              </m:r>
              <m:r>
                <w:rPr>
                  <w:rFonts w:ascii="Cambria Math" w:eastAsia="宋体" w:hAnsi="Cambria Math" w:hint="eastAsia"/>
                  <w:sz w:val="22"/>
                  <w:szCs w:val="20"/>
                </w:rPr>
                <m:t>→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 w:hint="eastAsia"/>
                      <w:sz w:val="22"/>
                      <w:szCs w:val="20"/>
                    </w:rPr>
                    <m:t>PV</m:t>
                  </m:r>
                  <m:ctrlPr>
                    <w:rPr>
                      <w:rFonts w:ascii="Cambria Math" w:eastAsia="宋体" w:hAnsi="Cambria Math" w:hint="eastAsia"/>
                      <w:i/>
                      <w:iCs/>
                      <w:sz w:val="22"/>
                      <w:szCs w:val="20"/>
                    </w:rPr>
                  </m:ctrlPr>
                </m:num>
                <m:den>
                  <m:r>
                    <w:rPr>
                      <w:rFonts w:ascii="Cambria Math" w:eastAsia="宋体" w:hAnsi="Cambria Math" w:hint="eastAsia"/>
                      <w:sz w:val="22"/>
                      <w:szCs w:val="20"/>
                    </w:rPr>
                    <m:t>T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>=k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>, where k is constant</w:t>
            </w:r>
          </w:p>
        </w:tc>
      </w:tr>
    </w:tbl>
    <w:p w14:paraId="460B0716" w14:textId="077B38B5" w:rsidR="005F6CF4" w:rsidRDefault="005F6CF4" w:rsidP="005F6CF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30D87" w14:paraId="6555613F" w14:textId="77777777" w:rsidTr="00830D87">
        <w:tc>
          <w:tcPr>
            <w:tcW w:w="10446" w:type="dxa"/>
          </w:tcPr>
          <w:p w14:paraId="0960E59D" w14:textId="573166CE" w:rsidR="00C92EFE" w:rsidRPr="00830D87" w:rsidRDefault="00C92EFE" w:rsidP="005F6CF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t>Introduction to Pressure and Respiratory</w:t>
            </w:r>
            <w:r w:rsidR="00375D48">
              <w:rPr>
                <w:rFonts w:eastAsia="宋体"/>
                <w:iCs/>
                <w:szCs w:val="24"/>
              </w:rPr>
              <w:t xml:space="preserve"> System</w:t>
            </w:r>
            <w:r w:rsidR="00AF48EE">
              <w:rPr>
                <w:rFonts w:eastAsia="宋体"/>
                <w:iCs/>
                <w:szCs w:val="24"/>
              </w:rPr>
              <w:t xml:space="preserve"> </w:t>
            </w:r>
            <w:r>
              <w:rPr>
                <w:rFonts w:eastAsia="宋体"/>
                <w:iCs/>
                <w:szCs w:val="24"/>
              </w:rPr>
              <w:t>(</w:t>
            </w:r>
            <w:r w:rsidR="00830D87">
              <w:rPr>
                <w:rFonts w:eastAsia="宋体" w:hint="eastAsia"/>
                <w:iCs/>
                <w:szCs w:val="24"/>
              </w:rPr>
              <w:t>I</w:t>
            </w:r>
            <w:r w:rsidR="00830D87">
              <w:rPr>
                <w:rFonts w:eastAsia="宋体"/>
                <w:iCs/>
                <w:szCs w:val="24"/>
              </w:rPr>
              <w:t>nhalation</w:t>
            </w:r>
            <w:r>
              <w:rPr>
                <w:rFonts w:eastAsia="宋体"/>
                <w:iCs/>
                <w:szCs w:val="24"/>
              </w:rPr>
              <w:t>)</w:t>
            </w:r>
          </w:p>
        </w:tc>
      </w:tr>
    </w:tbl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18"/>
        <w:gridCol w:w="10028"/>
      </w:tblGrid>
      <w:tr w:rsidR="00C92EFE" w:rsidRPr="00375D48" w14:paraId="3341EB44" w14:textId="77777777" w:rsidTr="00507586">
        <w:tc>
          <w:tcPr>
            <w:tcW w:w="418" w:type="dxa"/>
          </w:tcPr>
          <w:p w14:paraId="0F259346" w14:textId="1B1F48F5" w:rsidR="00C92EFE" w:rsidRDefault="00C92EFE" w:rsidP="00C92EF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339"/>
                </mc:Choice>
                <mc:Fallback>
                  <w:t>🌹</w:t>
                </mc:Fallback>
              </mc:AlternateContent>
            </w:r>
          </w:p>
        </w:tc>
        <w:tc>
          <w:tcPr>
            <w:tcW w:w="10028" w:type="dxa"/>
          </w:tcPr>
          <w:p w14:paraId="6F4D9D1B" w14:textId="77777777" w:rsidR="00C92EFE" w:rsidRDefault="00C92EFE" w:rsidP="00C92EFE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507586">
              <w:rPr>
                <w:noProof/>
              </w:rPr>
              <w:drawing>
                <wp:inline distT="0" distB="0" distL="0" distR="0" wp14:anchorId="33E3323B" wp14:editId="68CE3C6B">
                  <wp:extent cx="3878821" cy="2919307"/>
                  <wp:effectExtent l="19050" t="19050" r="26670" b="146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025" cy="293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BCEB6E" w14:textId="77777777" w:rsidR="00C92EFE" w:rsidRDefault="00C92EFE" w:rsidP="00C92EF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mportant Note:</w:t>
            </w:r>
          </w:p>
          <w:p w14:paraId="1A78E976" w14:textId="77777777" w:rsidR="00C92EFE" w:rsidRDefault="00C92EFE">
            <w:pPr>
              <w:pStyle w:val="aa"/>
              <w:numPr>
                <w:ilvl w:val="0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C92EFE">
              <w:rPr>
                <w:rFonts w:eastAsia="宋体"/>
                <w:iCs/>
                <w:sz w:val="22"/>
                <w:szCs w:val="20"/>
              </w:rPr>
              <w:t>Intrapulmonary Pressure Always equalizes itself with atmospheric pressure eventuall</w:t>
            </w:r>
            <w:r w:rsidR="00375D48">
              <w:rPr>
                <w:rFonts w:eastAsia="宋体"/>
                <w:iCs/>
                <w:sz w:val="22"/>
                <w:szCs w:val="20"/>
              </w:rPr>
              <w:t>y</w:t>
            </w:r>
          </w:p>
          <w:p w14:paraId="2806DB73" w14:textId="4C23A4E8" w:rsidR="00375D48" w:rsidRDefault="00375D48">
            <w:pPr>
              <w:pStyle w:val="aa"/>
              <w:numPr>
                <w:ilvl w:val="0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Surface Tension = -1 * </w:t>
            </w:r>
            <w:r w:rsidRPr="00375D48">
              <w:rPr>
                <w:rFonts w:eastAsia="宋体"/>
                <w:iCs/>
                <w:sz w:val="22"/>
                <w:szCs w:val="20"/>
                <w:highlight w:val="yellow"/>
              </w:rPr>
              <w:t>Intrapleural Pressure (Pressure within the pleural cavity)</w:t>
            </w:r>
          </w:p>
          <w:p w14:paraId="23D98F7A" w14:textId="77777777" w:rsidR="00375D48" w:rsidRDefault="00375D48">
            <w:pPr>
              <w:pStyle w:val="aa"/>
              <w:numPr>
                <w:ilvl w:val="1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>here the surface tension is the collapsing pressure of lungs.</w:t>
            </w:r>
          </w:p>
          <w:p w14:paraId="2F8F9B34" w14:textId="1A86DADC" w:rsidR="00375D48" w:rsidRPr="00C92EFE" w:rsidRDefault="00375D48">
            <w:pPr>
              <w:pStyle w:val="aa"/>
              <w:numPr>
                <w:ilvl w:val="0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375D48">
              <w:rPr>
                <w:rFonts w:eastAsia="宋体" w:hint="eastAsia"/>
                <w:b/>
                <w:bCs/>
                <w:iCs/>
                <w:sz w:val="22"/>
                <w:szCs w:val="20"/>
                <w:highlight w:val="yellow"/>
              </w:rPr>
              <w:t>I</w:t>
            </w:r>
            <w:r w:rsidRPr="00375D48">
              <w:rPr>
                <w:rFonts w:eastAsia="宋体"/>
                <w:b/>
                <w:bCs/>
                <w:iCs/>
                <w:sz w:val="22"/>
                <w:szCs w:val="20"/>
                <w:highlight w:val="yellow"/>
              </w:rPr>
              <w:t>ntrapulmonary Pressure is always higher than Intrapleural pressure</w:t>
            </w:r>
          </w:p>
        </w:tc>
      </w:tr>
    </w:tbl>
    <w:p w14:paraId="5E558DDC" w14:textId="77777777" w:rsidR="00C92EFE" w:rsidRPr="00C92EFE" w:rsidRDefault="00C92EFE" w:rsidP="00C92EFE">
      <w:pPr>
        <w:rPr>
          <w:rFonts w:eastAsia="宋体"/>
          <w:iCs/>
          <w:sz w:val="22"/>
          <w:szCs w:val="20"/>
        </w:rPr>
      </w:pPr>
    </w:p>
    <w:p w14:paraId="1D3B332D" w14:textId="783AABCC" w:rsidR="00830D87" w:rsidRPr="0047733F" w:rsidRDefault="00333894">
      <w:pPr>
        <w:pStyle w:val="aa"/>
        <w:numPr>
          <w:ilvl w:val="0"/>
          <w:numId w:val="1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The Diaphragm contracts</w:t>
      </w:r>
      <w:r w:rsidR="00746773">
        <w:rPr>
          <w:rFonts w:eastAsia="宋体"/>
          <w:iCs/>
          <w:sz w:val="22"/>
          <w:szCs w:val="20"/>
        </w:rPr>
        <w:t xml:space="preserve"> (</w:t>
      </w:r>
      <w:r w:rsidR="00746773">
        <w:rPr>
          <w:rFonts w:eastAsia="宋体" w:hint="eastAsia"/>
          <w:iCs/>
          <w:sz w:val="22"/>
          <w:szCs w:val="20"/>
        </w:rPr>
        <w:t>變高</w:t>
      </w:r>
      <w:r w:rsidR="00746773">
        <w:rPr>
          <w:rFonts w:eastAsia="宋体"/>
          <w:iCs/>
          <w:sz w:val="22"/>
          <w:szCs w:val="20"/>
        </w:rPr>
        <w:t>)</w:t>
      </w:r>
      <w:r w:rsidR="0047733F">
        <w:rPr>
          <w:rFonts w:eastAsia="宋体"/>
          <w:iCs/>
          <w:sz w:val="22"/>
          <w:szCs w:val="20"/>
        </w:rPr>
        <w:br/>
      </w:r>
      <w:r w:rsidRPr="00333894">
        <w:sym w:font="Wingdings" w:char="F0E0"/>
      </w:r>
      <w:r w:rsidRPr="0047733F">
        <w:rPr>
          <w:rFonts w:eastAsia="宋体"/>
          <w:iCs/>
          <w:sz w:val="22"/>
          <w:szCs w:val="20"/>
        </w:rPr>
        <w:t xml:space="preserve"> Thoracic cavity increase </w:t>
      </w:r>
      <w:r w:rsidR="0047733F" w:rsidRPr="0047733F">
        <w:sym w:font="Wingdings" w:char="F0E0"/>
      </w:r>
      <w:r w:rsidR="0047733F" w:rsidRPr="0047733F">
        <w:rPr>
          <w:rFonts w:eastAsia="宋体"/>
          <w:iCs/>
          <w:sz w:val="22"/>
          <w:szCs w:val="20"/>
        </w:rPr>
        <w:t xml:space="preserve"> </w:t>
      </w:r>
      <w:r w:rsidR="0047733F" w:rsidRPr="00375D48">
        <w:rPr>
          <w:rFonts w:eastAsia="宋体"/>
          <w:iCs/>
          <w:sz w:val="22"/>
          <w:szCs w:val="20"/>
          <w:highlight w:val="yellow"/>
        </w:rPr>
        <w:t>Intrapulmonary Pressure (Pressure within alveoli)</w:t>
      </w:r>
      <w:r w:rsidR="0047733F">
        <w:rPr>
          <w:rFonts w:eastAsia="宋体"/>
          <w:iCs/>
          <w:sz w:val="22"/>
          <w:szCs w:val="20"/>
        </w:rPr>
        <w:t xml:space="preserve"> Decrease</w:t>
      </w:r>
    </w:p>
    <w:p w14:paraId="4483F0AD" w14:textId="3478CAB0" w:rsidR="0047733F" w:rsidRDefault="0047733F">
      <w:pPr>
        <w:pStyle w:val="aa"/>
        <w:numPr>
          <w:ilvl w:val="0"/>
          <w:numId w:val="1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Rib Cage elevation</w:t>
      </w:r>
      <w:r w:rsidR="00746773">
        <w:rPr>
          <w:rFonts w:eastAsia="宋体"/>
          <w:iCs/>
          <w:sz w:val="22"/>
          <w:szCs w:val="20"/>
        </w:rPr>
        <w:t xml:space="preserve"> </w:t>
      </w:r>
      <w:r w:rsidR="00746773">
        <w:rPr>
          <w:rFonts w:eastAsia="宋体" w:hint="eastAsia"/>
          <w:iCs/>
          <w:sz w:val="22"/>
          <w:szCs w:val="20"/>
        </w:rPr>
        <w:t>(</w:t>
      </w:r>
      <w:r w:rsidR="00746773">
        <w:rPr>
          <w:rFonts w:eastAsia="宋体" w:hint="eastAsia"/>
          <w:iCs/>
          <w:sz w:val="22"/>
          <w:szCs w:val="20"/>
        </w:rPr>
        <w:t>變肥</w:t>
      </w:r>
      <w:r w:rsidR="00746773"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47733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 cavity increase </w:t>
      </w:r>
      <w:r w:rsidRPr="0047733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Intrapulmonary Pressure Decrease</w:t>
      </w:r>
    </w:p>
    <w:p w14:paraId="4ECB3796" w14:textId="4A2CCCCC" w:rsidR="0047733F" w:rsidRDefault="00AF48EE">
      <w:pPr>
        <w:pStyle w:val="aa"/>
        <w:numPr>
          <w:ilvl w:val="0"/>
          <w:numId w:val="1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Intrapulmonary Pressure &lt; 1atm / 760mmHg </w:t>
      </w:r>
      <w:r w:rsidRPr="00AF48EE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Air Flows in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46773" w14:paraId="715B3E57" w14:textId="77777777" w:rsidTr="00746773">
        <w:tc>
          <w:tcPr>
            <w:tcW w:w="10446" w:type="dxa"/>
          </w:tcPr>
          <w:p w14:paraId="102833E3" w14:textId="62567558" w:rsidR="00746773" w:rsidRPr="00746773" w:rsidRDefault="00746773" w:rsidP="00746773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Mechanism of </w:t>
            </w:r>
            <w:r>
              <w:rPr>
                <w:rFonts w:eastAsia="宋体" w:hint="eastAsia"/>
                <w:iCs/>
                <w:szCs w:val="24"/>
              </w:rPr>
              <w:t>E</w:t>
            </w:r>
            <w:r>
              <w:rPr>
                <w:rFonts w:eastAsia="宋体"/>
                <w:iCs/>
                <w:szCs w:val="24"/>
              </w:rPr>
              <w:t>xhalation</w:t>
            </w:r>
          </w:p>
        </w:tc>
      </w:tr>
    </w:tbl>
    <w:p w14:paraId="258FCC2F" w14:textId="7CDEDE0C" w:rsidR="00746773" w:rsidRDefault="00746773">
      <w:pPr>
        <w:pStyle w:val="aa"/>
        <w:numPr>
          <w:ilvl w:val="0"/>
          <w:numId w:val="18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The Diaphragm </w:t>
      </w:r>
      <w:r w:rsidR="000F11D0">
        <w:rPr>
          <w:rFonts w:eastAsia="宋体"/>
          <w:iCs/>
          <w:sz w:val="22"/>
          <w:szCs w:val="20"/>
        </w:rPr>
        <w:t xml:space="preserve">relaxes </w:t>
      </w:r>
      <w:r>
        <w:rPr>
          <w:rFonts w:eastAsia="宋体" w:hint="eastAsia"/>
          <w:iCs/>
          <w:sz w:val="22"/>
          <w:szCs w:val="20"/>
        </w:rPr>
        <w:t>(</w:t>
      </w:r>
      <w:r>
        <w:rPr>
          <w:rFonts w:eastAsia="宋体" w:hint="eastAsia"/>
          <w:iCs/>
          <w:sz w:val="22"/>
          <w:szCs w:val="20"/>
        </w:rPr>
        <w:t>變</w:t>
      </w:r>
      <w:r w:rsidR="000F11D0">
        <w:rPr>
          <w:rFonts w:eastAsia="宋体" w:hint="eastAsia"/>
          <w:iCs/>
          <w:sz w:val="22"/>
          <w:szCs w:val="20"/>
        </w:rPr>
        <w:t>矮</w:t>
      </w:r>
      <w:r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746773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</w:t>
      </w:r>
      <w:r w:rsidR="000F11D0">
        <w:rPr>
          <w:rFonts w:eastAsia="宋体"/>
          <w:iCs/>
          <w:sz w:val="22"/>
          <w:szCs w:val="20"/>
        </w:rPr>
        <w:t xml:space="preserve"> Cavity increase </w:t>
      </w:r>
      <w:r w:rsidR="000F11D0" w:rsidRPr="000F11D0">
        <w:rPr>
          <w:rFonts w:eastAsia="宋体"/>
          <w:iCs/>
          <w:sz w:val="22"/>
          <w:szCs w:val="20"/>
        </w:rPr>
        <w:sym w:font="Wingdings" w:char="F0E0"/>
      </w:r>
      <w:r w:rsidR="000F11D0">
        <w:rPr>
          <w:rFonts w:eastAsia="宋体"/>
          <w:iCs/>
          <w:sz w:val="22"/>
          <w:szCs w:val="20"/>
        </w:rPr>
        <w:t xml:space="preserve"> Intrapulmonary Pressure Increase</w:t>
      </w:r>
    </w:p>
    <w:p w14:paraId="45B49352" w14:textId="0BF3A3B4" w:rsidR="000F11D0" w:rsidRDefault="000F11D0">
      <w:pPr>
        <w:pStyle w:val="aa"/>
        <w:numPr>
          <w:ilvl w:val="0"/>
          <w:numId w:val="18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Rib Cage Lowering (</w:t>
      </w:r>
      <w:r>
        <w:rPr>
          <w:rFonts w:eastAsia="宋体" w:hint="eastAsia"/>
          <w:iCs/>
          <w:sz w:val="22"/>
          <w:szCs w:val="20"/>
        </w:rPr>
        <w:t>變瘦</w:t>
      </w:r>
      <w:r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 Cavity Increase </w:t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Intrapulmonary Pressure Increase</w:t>
      </w:r>
    </w:p>
    <w:p w14:paraId="1CDBEA2A" w14:textId="4113E10A" w:rsidR="000F11D0" w:rsidRDefault="000F11D0">
      <w:pPr>
        <w:pStyle w:val="aa"/>
        <w:numPr>
          <w:ilvl w:val="0"/>
          <w:numId w:val="18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Intrapulmonary</w:t>
      </w:r>
      <w:r>
        <w:rPr>
          <w:rFonts w:eastAsia="宋体"/>
          <w:iCs/>
          <w:sz w:val="22"/>
          <w:szCs w:val="20"/>
        </w:rPr>
        <w:t xml:space="preserve"> Pressure &gt; 1atm/ 760mmHg </w:t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Air Flow out.</w:t>
      </w:r>
    </w:p>
    <w:p w14:paraId="32AD1101" w14:textId="34B60DAE" w:rsidR="002D4098" w:rsidRDefault="002D4098" w:rsidP="002D4098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D4098" w14:paraId="72226EC6" w14:textId="77777777" w:rsidTr="002D4098">
        <w:tc>
          <w:tcPr>
            <w:tcW w:w="10446" w:type="dxa"/>
          </w:tcPr>
          <w:p w14:paraId="753AF6FE" w14:textId="5E56F5FF" w:rsidR="002D4098" w:rsidRPr="002D4098" w:rsidRDefault="002D4098" w:rsidP="002D4098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P</w:t>
            </w:r>
            <w:r>
              <w:rPr>
                <w:rFonts w:eastAsia="宋体"/>
                <w:iCs/>
                <w:szCs w:val="24"/>
              </w:rPr>
              <w:t>ulmonary Function Test – Spirometer</w:t>
            </w:r>
          </w:p>
        </w:tc>
      </w:tr>
    </w:tbl>
    <w:p w14:paraId="47379916" w14:textId="14868511" w:rsidR="002D4098" w:rsidRDefault="002D4098">
      <w:pPr>
        <w:pStyle w:val="aa"/>
        <w:numPr>
          <w:ilvl w:val="0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Spirometer: </w:t>
      </w:r>
      <w:r w:rsidR="006D3B22">
        <w:rPr>
          <w:rFonts w:eastAsia="宋体"/>
          <w:iCs/>
          <w:sz w:val="22"/>
          <w:szCs w:val="20"/>
        </w:rPr>
        <w:t xml:space="preserve">Measure the </w:t>
      </w:r>
      <w:r w:rsidR="006D3B22">
        <w:rPr>
          <w:rFonts w:eastAsia="宋体"/>
          <w:b/>
          <w:bCs/>
          <w:iCs/>
          <w:sz w:val="22"/>
          <w:szCs w:val="20"/>
        </w:rPr>
        <w:t xml:space="preserve">volume &amp; rate </w:t>
      </w:r>
      <w:r w:rsidR="006D3B22">
        <w:rPr>
          <w:rFonts w:eastAsia="宋体"/>
          <w:iCs/>
          <w:sz w:val="22"/>
          <w:szCs w:val="20"/>
        </w:rPr>
        <w:t>of air during inhalation &amp; exhalation</w:t>
      </w:r>
    </w:p>
    <w:p w14:paraId="07AB881D" w14:textId="77777777" w:rsidR="006D3B22" w:rsidRPr="006D3B22" w:rsidRDefault="006D3B22" w:rsidP="006D3B22">
      <w:pPr>
        <w:rPr>
          <w:rFonts w:eastAsia="宋体"/>
          <w:iCs/>
          <w:sz w:val="22"/>
          <w:szCs w:val="20"/>
        </w:rPr>
      </w:pPr>
    </w:p>
    <w:p w14:paraId="49BA0BA3" w14:textId="6C8B0060" w:rsidR="006D3B22" w:rsidRDefault="006D3B22">
      <w:pPr>
        <w:pStyle w:val="aa"/>
        <w:numPr>
          <w:ilvl w:val="0"/>
          <w:numId w:val="20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A hollow bell is inverted over water</w:t>
      </w:r>
    </w:p>
    <w:p w14:paraId="2B9A4675" w14:textId="69003146" w:rsidR="006D3B22" w:rsidRDefault="006D3B22">
      <w:pPr>
        <w:pStyle w:val="aa"/>
        <w:numPr>
          <w:ilvl w:val="0"/>
          <w:numId w:val="20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Bell is displaced as patient breathes into a connecting mouthpiece</w:t>
      </w:r>
    </w:p>
    <w:p w14:paraId="56D3889B" w14:textId="4A66B0D3" w:rsidR="006D3B22" w:rsidRDefault="006D3B22">
      <w:pPr>
        <w:pStyle w:val="aa"/>
        <w:numPr>
          <w:ilvl w:val="0"/>
          <w:numId w:val="20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A graph is plotted on a rotating drum</w:t>
      </w:r>
    </w:p>
    <w:p w14:paraId="609A78E6" w14:textId="5D4224B5" w:rsidR="006D3B22" w:rsidRDefault="006D3B22" w:rsidP="006D3B2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D3B22" w14:paraId="0E507511" w14:textId="77777777" w:rsidTr="006D3B22">
        <w:tc>
          <w:tcPr>
            <w:tcW w:w="10446" w:type="dxa"/>
          </w:tcPr>
          <w:p w14:paraId="2F7749A1" w14:textId="4C7558DF" w:rsidR="00340ACA" w:rsidRPr="006D3B22" w:rsidRDefault="00340ACA" w:rsidP="006D3B2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C</w:t>
            </w:r>
            <w:r>
              <w:rPr>
                <w:rFonts w:eastAsia="宋体"/>
                <w:iCs/>
                <w:szCs w:val="24"/>
              </w:rPr>
              <w:t>oncept of Homeostasis</w:t>
            </w:r>
          </w:p>
        </w:tc>
      </w:tr>
    </w:tbl>
    <w:p w14:paraId="4D871589" w14:textId="51D06E2C" w:rsidR="006D3B22" w:rsidRDefault="00340ACA">
      <w:pPr>
        <w:pStyle w:val="aa"/>
        <w:numPr>
          <w:ilvl w:val="0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H</w:t>
      </w:r>
      <w:r>
        <w:rPr>
          <w:rFonts w:eastAsia="宋体"/>
          <w:iCs/>
          <w:sz w:val="22"/>
          <w:szCs w:val="20"/>
        </w:rPr>
        <w:t xml:space="preserve">omeostasis = The Maintenance of a stable </w:t>
      </w:r>
      <w:r>
        <w:rPr>
          <w:rFonts w:eastAsia="宋体"/>
          <w:b/>
          <w:bCs/>
          <w:iCs/>
          <w:sz w:val="22"/>
          <w:szCs w:val="20"/>
        </w:rPr>
        <w:t xml:space="preserve">internal </w:t>
      </w:r>
      <w:r>
        <w:rPr>
          <w:rFonts w:eastAsia="宋体"/>
          <w:iCs/>
          <w:sz w:val="22"/>
          <w:szCs w:val="20"/>
        </w:rPr>
        <w:t>environment in the body</w:t>
      </w:r>
    </w:p>
    <w:p w14:paraId="7884B85D" w14:textId="5EBEB89E" w:rsidR="004A560B" w:rsidRDefault="004A560B">
      <w:pPr>
        <w:pStyle w:val="aa"/>
        <w:numPr>
          <w:ilvl w:val="1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</w:t>
      </w:r>
      <w:r>
        <w:rPr>
          <w:rFonts w:eastAsia="宋体"/>
          <w:iCs/>
          <w:sz w:val="22"/>
          <w:szCs w:val="20"/>
        </w:rPr>
        <w:t>nternal Environment</w:t>
      </w:r>
      <w:r w:rsidR="00AB793F">
        <w:rPr>
          <w:rFonts w:eastAsia="宋体"/>
          <w:iCs/>
          <w:sz w:val="22"/>
          <w:szCs w:val="20"/>
        </w:rPr>
        <w:t xml:space="preserve"> = S</w:t>
      </w:r>
      <w:r w:rsidR="00AB793F" w:rsidRPr="00AB793F">
        <w:rPr>
          <w:rFonts w:eastAsia="宋体"/>
          <w:iCs/>
          <w:sz w:val="22"/>
          <w:szCs w:val="20"/>
        </w:rPr>
        <w:t>urrounds each living cells in the body</w:t>
      </w:r>
      <w:r w:rsidR="00AB793F">
        <w:rPr>
          <w:rFonts w:eastAsia="宋体"/>
          <w:iCs/>
          <w:sz w:val="22"/>
          <w:szCs w:val="20"/>
        </w:rPr>
        <w:t xml:space="preserve"> / ECF</w:t>
      </w:r>
    </w:p>
    <w:p w14:paraId="35E5060D" w14:textId="0DB0DFC7" w:rsidR="00B6569D" w:rsidRPr="00B6569D" w:rsidRDefault="00AB793F">
      <w:pPr>
        <w:pStyle w:val="aa"/>
        <w:numPr>
          <w:ilvl w:val="2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ECF = Interstitial Fluid + Blood Plasma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57"/>
        <w:gridCol w:w="9889"/>
      </w:tblGrid>
      <w:tr w:rsidR="00186A24" w14:paraId="49398675" w14:textId="77777777" w:rsidTr="0090603E">
        <w:tc>
          <w:tcPr>
            <w:tcW w:w="557" w:type="dxa"/>
          </w:tcPr>
          <w:p w14:paraId="41FF14F0" w14:textId="3EE810A5" w:rsidR="00186A24" w:rsidRDefault="00186A24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969"/>
                </mc:Choice>
                <mc:Fallback>
                  <w:t>🥩</w:t>
                </mc:Fallback>
              </mc:AlternateContent>
            </w:r>
          </w:p>
        </w:tc>
        <w:tc>
          <w:tcPr>
            <w:tcW w:w="9889" w:type="dxa"/>
          </w:tcPr>
          <w:p w14:paraId="346FB44E" w14:textId="5F657D06" w:rsidR="00B6569D" w:rsidRDefault="00B6569D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CF: Intracellular Fluid / ECF:</w:t>
            </w:r>
            <w:r>
              <w:t xml:space="preserve"> </w:t>
            </w:r>
            <w:r w:rsidRPr="00B6569D">
              <w:rPr>
                <w:rFonts w:eastAsia="宋体"/>
                <w:iCs/>
                <w:sz w:val="22"/>
                <w:szCs w:val="20"/>
              </w:rPr>
              <w:t>Extracellular fluid</w:t>
            </w:r>
          </w:p>
          <w:p w14:paraId="537A4B43" w14:textId="30F700E5" w:rsidR="00B6569D" w:rsidRDefault="00B6569D">
            <w:pPr>
              <w:pStyle w:val="aa"/>
              <w:numPr>
                <w:ilvl w:val="0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B6569D">
              <w:rPr>
                <w:rFonts w:eastAsia="宋体"/>
                <w:iCs/>
                <w:sz w:val="22"/>
                <w:szCs w:val="20"/>
              </w:rPr>
              <w:t xml:space="preserve">Cells undergo most vital biochemical reactions in </w:t>
            </w:r>
            <w:r>
              <w:rPr>
                <w:rFonts w:eastAsia="宋体"/>
                <w:iCs/>
                <w:sz w:val="22"/>
                <w:szCs w:val="20"/>
              </w:rPr>
              <w:t>ICF.</w:t>
            </w:r>
          </w:p>
          <w:p w14:paraId="0EEA3047" w14:textId="3684DBFF" w:rsidR="00B6569D" w:rsidRPr="00B6569D" w:rsidRDefault="00B6569D">
            <w:pPr>
              <w:pStyle w:val="aa"/>
              <w:numPr>
                <w:ilvl w:val="0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ubstances are moved between ICF and ECF.</w:t>
            </w:r>
          </w:p>
          <w:p w14:paraId="67D65F6B" w14:textId="001EB0C2" w:rsidR="00186A24" w:rsidRDefault="00186A24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Interstitial Fluid: Lies between the cells</w:t>
            </w:r>
          </w:p>
          <w:p w14:paraId="71D310D4" w14:textId="55859129" w:rsidR="00186A24" w:rsidRDefault="00186A24" w:rsidP="00B6569D">
            <w:pPr>
              <w:tabs>
                <w:tab w:val="left" w:pos="4105"/>
              </w:tabs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Plasma: Liquid Matrix of Blood</w:t>
            </w:r>
            <w:r w:rsidR="00B6569D">
              <w:rPr>
                <w:rFonts w:eastAsia="宋体"/>
                <w:iCs/>
                <w:sz w:val="22"/>
                <w:szCs w:val="20"/>
              </w:rPr>
              <w:tab/>
            </w:r>
          </w:p>
        </w:tc>
      </w:tr>
    </w:tbl>
    <w:p w14:paraId="3940FED0" w14:textId="7796FA66" w:rsidR="00DB50A0" w:rsidRDefault="00DB50A0" w:rsidP="006E68E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15F08" w14:paraId="40631546" w14:textId="77777777" w:rsidTr="00B44281">
        <w:tc>
          <w:tcPr>
            <w:tcW w:w="10443" w:type="dxa"/>
          </w:tcPr>
          <w:p w14:paraId="7E2A85FC" w14:textId="58548028" w:rsidR="00215F08" w:rsidRPr="00215F08" w:rsidRDefault="00215F08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P</w:t>
            </w:r>
            <w:r>
              <w:rPr>
                <w:rFonts w:eastAsia="宋体"/>
                <w:iCs/>
                <w:szCs w:val="24"/>
              </w:rPr>
              <w:t>roperties of the internal environment</w:t>
            </w:r>
          </w:p>
        </w:tc>
      </w:tr>
    </w:tbl>
    <w:p w14:paraId="0340149B" w14:textId="534E6CDC" w:rsidR="00B44281" w:rsidRDefault="00B44281" w:rsidP="00B44281">
      <w:pPr>
        <w:jc w:val="center"/>
      </w:pPr>
      <w:r>
        <w:rPr>
          <w:noProof/>
        </w:rPr>
        <w:drawing>
          <wp:inline distT="0" distB="0" distL="0" distR="0" wp14:anchorId="02B32525" wp14:editId="0A5C8941">
            <wp:extent cx="4908061" cy="1988829"/>
            <wp:effectExtent l="19050" t="19050" r="26035" b="1143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7120" cy="2008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215F08" w14:paraId="2F2B5FEF" w14:textId="77777777" w:rsidTr="00215F08">
        <w:tc>
          <w:tcPr>
            <w:tcW w:w="5223" w:type="dxa"/>
            <w:vMerge w:val="restart"/>
            <w:vAlign w:val="center"/>
          </w:tcPr>
          <w:p w14:paraId="18DAEF81" w14:textId="5D8580BB" w:rsidR="00215F08" w:rsidRDefault="00215F08" w:rsidP="00215F0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hysical Properties</w:t>
            </w:r>
          </w:p>
        </w:tc>
        <w:tc>
          <w:tcPr>
            <w:tcW w:w="5223" w:type="dxa"/>
          </w:tcPr>
          <w:p w14:paraId="2222E156" w14:textId="13EC38F1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Pressure</w:t>
            </w:r>
          </w:p>
        </w:tc>
      </w:tr>
      <w:tr w:rsidR="00215F08" w14:paraId="55ACAF3E" w14:textId="77777777" w:rsidTr="00215F08">
        <w:tc>
          <w:tcPr>
            <w:tcW w:w="5223" w:type="dxa"/>
            <w:vMerge/>
          </w:tcPr>
          <w:p w14:paraId="2E0C1670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0C58C86" w14:textId="4232E1AC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>olume of ECF / Blood</w:t>
            </w:r>
          </w:p>
        </w:tc>
      </w:tr>
      <w:tr w:rsidR="00215F08" w14:paraId="77E20E63" w14:textId="77777777" w:rsidTr="00215F08">
        <w:tc>
          <w:tcPr>
            <w:tcW w:w="5223" w:type="dxa"/>
            <w:vMerge/>
          </w:tcPr>
          <w:p w14:paraId="5CCBD110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1220301A" w14:textId="513E2804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ody Core Temperature</w:t>
            </w:r>
          </w:p>
        </w:tc>
      </w:tr>
      <w:tr w:rsidR="00215F08" w14:paraId="1FD986E2" w14:textId="77777777" w:rsidTr="00215F08">
        <w:tc>
          <w:tcPr>
            <w:tcW w:w="5223" w:type="dxa"/>
            <w:vMerge w:val="restart"/>
            <w:vAlign w:val="center"/>
          </w:tcPr>
          <w:p w14:paraId="364EEDF7" w14:textId="1D3408B2" w:rsidR="00215F08" w:rsidRDefault="00215F08" w:rsidP="00215F0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hemical Properties</w:t>
            </w:r>
          </w:p>
        </w:tc>
        <w:tc>
          <w:tcPr>
            <w:tcW w:w="5223" w:type="dxa"/>
          </w:tcPr>
          <w:p w14:paraId="0D0BFC44" w14:textId="25515EB0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ECF</w:t>
            </w:r>
            <w:r>
              <w:rPr>
                <w:rFonts w:eastAsia="宋体"/>
                <w:iCs/>
                <w:sz w:val="22"/>
                <w:szCs w:val="20"/>
              </w:rPr>
              <w:t>, Concentration of ions</w:t>
            </w:r>
          </w:p>
        </w:tc>
      </w:tr>
      <w:tr w:rsidR="00215F08" w14:paraId="5A4D49EF" w14:textId="77777777" w:rsidTr="00215F08">
        <w:tc>
          <w:tcPr>
            <w:tcW w:w="5223" w:type="dxa"/>
            <w:vMerge/>
          </w:tcPr>
          <w:p w14:paraId="77185F32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7D08EBDC" w14:textId="7F2349FA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 Level of Blood</w:t>
            </w:r>
          </w:p>
        </w:tc>
      </w:tr>
      <w:tr w:rsidR="00215F08" w14:paraId="7EF0356D" w14:textId="77777777" w:rsidTr="00215F08">
        <w:tc>
          <w:tcPr>
            <w:tcW w:w="5223" w:type="dxa"/>
            <w:vMerge/>
          </w:tcPr>
          <w:p w14:paraId="621A4F22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65AA81D" w14:textId="2AFF6B5C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Glucose Level</w:t>
            </w:r>
          </w:p>
        </w:tc>
      </w:tr>
      <w:tr w:rsidR="00215F08" w14:paraId="41ECB218" w14:textId="77777777" w:rsidTr="00215F08">
        <w:tc>
          <w:tcPr>
            <w:tcW w:w="5223" w:type="dxa"/>
            <w:vMerge/>
          </w:tcPr>
          <w:p w14:paraId="603E8F15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5B03F577" w14:textId="1C0C98EB" w:rsidR="00215F08" w:rsidRP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and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level</w:t>
            </w:r>
          </w:p>
        </w:tc>
      </w:tr>
    </w:tbl>
    <w:p w14:paraId="2F32B75B" w14:textId="487673AA" w:rsidR="00DB50A0" w:rsidRDefault="00DB50A0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E68E4" w14:paraId="32E85048" w14:textId="77777777" w:rsidTr="00B44281">
        <w:tc>
          <w:tcPr>
            <w:tcW w:w="10443" w:type="dxa"/>
          </w:tcPr>
          <w:p w14:paraId="5A0953FF" w14:textId="4324054D" w:rsidR="006E68E4" w:rsidRPr="006E68E4" w:rsidRDefault="00D9306C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S</w:t>
            </w:r>
            <w:r>
              <w:rPr>
                <w:rFonts w:eastAsia="宋体"/>
                <w:iCs/>
                <w:szCs w:val="24"/>
              </w:rPr>
              <w:t>ummary of Function of Organ System</w:t>
            </w:r>
          </w:p>
        </w:tc>
      </w:tr>
    </w:tbl>
    <w:p w14:paraId="6560259A" w14:textId="348F6CF2" w:rsidR="006E68E4" w:rsidRDefault="006E68E4" w:rsidP="006E68E4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4"/>
        <w:gridCol w:w="6912"/>
      </w:tblGrid>
      <w:tr w:rsidR="00D9306C" w14:paraId="460099E0" w14:textId="77777777" w:rsidTr="00E758BA">
        <w:tc>
          <w:tcPr>
            <w:tcW w:w="3534" w:type="dxa"/>
            <w:vAlign w:val="center"/>
          </w:tcPr>
          <w:p w14:paraId="5B150255" w14:textId="5BCBAA4E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Nervous and endocrine systems</w:t>
            </w:r>
          </w:p>
        </w:tc>
        <w:tc>
          <w:tcPr>
            <w:tcW w:w="6912" w:type="dxa"/>
            <w:vAlign w:val="center"/>
          </w:tcPr>
          <w:p w14:paraId="50076027" w14:textId="505F295A" w:rsidR="00D9306C" w:rsidRPr="00E758BA" w:rsidRDefault="00D9306C">
            <w:pPr>
              <w:pStyle w:val="aa"/>
              <w:numPr>
                <w:ilvl w:val="0"/>
                <w:numId w:val="2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R</w:t>
            </w:r>
            <w:r w:rsidRPr="00E758BA">
              <w:rPr>
                <w:rFonts w:eastAsia="宋体"/>
                <w:iCs/>
                <w:sz w:val="22"/>
                <w:szCs w:val="20"/>
              </w:rPr>
              <w:t>egulate body functions.</w:t>
            </w:r>
          </w:p>
        </w:tc>
      </w:tr>
      <w:tr w:rsidR="00D9306C" w14:paraId="086CE9FB" w14:textId="77777777" w:rsidTr="00E758BA">
        <w:tc>
          <w:tcPr>
            <w:tcW w:w="3534" w:type="dxa"/>
            <w:vAlign w:val="center"/>
          </w:tcPr>
          <w:p w14:paraId="70348AED" w14:textId="10B3B18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Integumentary system</w:t>
            </w:r>
          </w:p>
        </w:tc>
        <w:tc>
          <w:tcPr>
            <w:tcW w:w="6912" w:type="dxa"/>
            <w:vAlign w:val="center"/>
          </w:tcPr>
          <w:p w14:paraId="2757A3CE" w14:textId="59077728" w:rsidR="00D9306C" w:rsidRPr="00E758BA" w:rsidRDefault="00D9306C">
            <w:pPr>
              <w:pStyle w:val="aa"/>
              <w:numPr>
                <w:ilvl w:val="0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Forms a protective boundary around the body</w:t>
            </w:r>
          </w:p>
          <w:p w14:paraId="2AC2A627" w14:textId="2759E13E" w:rsidR="00D9306C" w:rsidRPr="00E758BA" w:rsidRDefault="00D9306C">
            <w:pPr>
              <w:pStyle w:val="aa"/>
              <w:numPr>
                <w:ilvl w:val="0"/>
                <w:numId w:val="2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Regulates body temperature</w:t>
            </w:r>
          </w:p>
        </w:tc>
      </w:tr>
      <w:tr w:rsidR="00D9306C" w14:paraId="14319871" w14:textId="77777777" w:rsidTr="00E758BA">
        <w:tc>
          <w:tcPr>
            <w:tcW w:w="3534" w:type="dxa"/>
            <w:vAlign w:val="center"/>
          </w:tcPr>
          <w:p w14:paraId="7851B006" w14:textId="270B2F1A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Musculoskeletal system</w:t>
            </w:r>
          </w:p>
        </w:tc>
        <w:tc>
          <w:tcPr>
            <w:tcW w:w="6912" w:type="dxa"/>
            <w:vAlign w:val="center"/>
          </w:tcPr>
          <w:p w14:paraId="632056D1" w14:textId="6BBE4592" w:rsidR="00E758BA" w:rsidRPr="00E758BA" w:rsidRDefault="00E758BA">
            <w:pPr>
              <w:pStyle w:val="aa"/>
              <w:numPr>
                <w:ilvl w:val="0"/>
                <w:numId w:val="26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provides support and body movement</w:t>
            </w:r>
          </w:p>
          <w:p w14:paraId="70DAC7D8" w14:textId="41FB9635" w:rsidR="00D9306C" w:rsidRPr="00E758BA" w:rsidRDefault="00E758BA">
            <w:pPr>
              <w:pStyle w:val="aa"/>
              <w:numPr>
                <w:ilvl w:val="0"/>
                <w:numId w:val="2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Produces blood cells (Bone marrow)</w:t>
            </w:r>
          </w:p>
        </w:tc>
      </w:tr>
      <w:tr w:rsidR="00D9306C" w14:paraId="01991421" w14:textId="77777777" w:rsidTr="00E758BA">
        <w:tc>
          <w:tcPr>
            <w:tcW w:w="3534" w:type="dxa"/>
            <w:vAlign w:val="center"/>
          </w:tcPr>
          <w:p w14:paraId="682E4736" w14:textId="3B33BCD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Circulatory / Cardiovascular system</w:t>
            </w:r>
          </w:p>
        </w:tc>
        <w:tc>
          <w:tcPr>
            <w:tcW w:w="6912" w:type="dxa"/>
            <w:vAlign w:val="center"/>
          </w:tcPr>
          <w:p w14:paraId="526ED974" w14:textId="2BE9E496" w:rsidR="00D9306C" w:rsidRPr="00E758BA" w:rsidRDefault="00E758BA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Distributes materials by pumping blood</w:t>
            </w:r>
          </w:p>
        </w:tc>
      </w:tr>
      <w:tr w:rsidR="00D9306C" w14:paraId="4EFF44B8" w14:textId="77777777" w:rsidTr="00E758BA">
        <w:tc>
          <w:tcPr>
            <w:tcW w:w="3534" w:type="dxa"/>
            <w:vAlign w:val="center"/>
          </w:tcPr>
          <w:p w14:paraId="40D4DC7C" w14:textId="3D003E04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Respiratory system</w:t>
            </w:r>
          </w:p>
        </w:tc>
        <w:tc>
          <w:tcPr>
            <w:tcW w:w="6912" w:type="dxa"/>
            <w:vAlign w:val="center"/>
          </w:tcPr>
          <w:p w14:paraId="3B5B844B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E</w:t>
            </w:r>
            <w:r w:rsidRPr="00E758BA">
              <w:rPr>
                <w:rFonts w:eastAsia="宋体"/>
                <w:iCs/>
                <w:sz w:val="22"/>
                <w:szCs w:val="20"/>
              </w:rPr>
              <w:t>xchanging materials between the internal and external environment:</w:t>
            </w:r>
          </w:p>
          <w:p w14:paraId="411B4A54" w14:textId="5E2A3603" w:rsidR="00E758BA" w:rsidRPr="00E758BA" w:rsidRDefault="00E758BA">
            <w:pPr>
              <w:pStyle w:val="aa"/>
              <w:numPr>
                <w:ilvl w:val="0"/>
                <w:numId w:val="2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O</w:t>
            </w:r>
            <w:r w:rsidRPr="00E758BA">
              <w:rPr>
                <w:rFonts w:eastAsia="宋体"/>
                <w:iCs/>
                <w:sz w:val="22"/>
                <w:szCs w:val="20"/>
              </w:rPr>
              <w:t>xygen &amp; Carbon dioxide</w:t>
            </w:r>
          </w:p>
        </w:tc>
      </w:tr>
      <w:tr w:rsidR="00D9306C" w14:paraId="1C5C7648" w14:textId="77777777" w:rsidTr="00E758BA">
        <w:tc>
          <w:tcPr>
            <w:tcW w:w="3534" w:type="dxa"/>
            <w:vAlign w:val="center"/>
          </w:tcPr>
          <w:p w14:paraId="2640EA7A" w14:textId="030F2BD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Digestive system</w:t>
            </w:r>
          </w:p>
        </w:tc>
        <w:tc>
          <w:tcPr>
            <w:tcW w:w="6912" w:type="dxa"/>
            <w:vAlign w:val="center"/>
          </w:tcPr>
          <w:p w14:paraId="54ADD622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Exchanging materials between the internal and external environment:</w:t>
            </w:r>
          </w:p>
          <w:p w14:paraId="23700AD6" w14:textId="67C79434" w:rsidR="00E758BA" w:rsidRPr="00E758BA" w:rsidRDefault="00E758BA">
            <w:pPr>
              <w:pStyle w:val="aa"/>
              <w:numPr>
                <w:ilvl w:val="0"/>
                <w:numId w:val="2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N</w:t>
            </w:r>
            <w:r w:rsidRPr="00E758BA">
              <w:rPr>
                <w:rFonts w:eastAsia="宋体"/>
                <w:iCs/>
                <w:sz w:val="22"/>
                <w:szCs w:val="20"/>
              </w:rPr>
              <w:t>utrients &amp; Water</w:t>
            </w:r>
          </w:p>
        </w:tc>
      </w:tr>
      <w:tr w:rsidR="00D9306C" w14:paraId="1F39C5AD" w14:textId="77777777" w:rsidTr="00E758BA">
        <w:tc>
          <w:tcPr>
            <w:tcW w:w="3534" w:type="dxa"/>
            <w:vAlign w:val="center"/>
          </w:tcPr>
          <w:p w14:paraId="76A46C5F" w14:textId="3580C808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Urinary system</w:t>
            </w:r>
          </w:p>
        </w:tc>
        <w:tc>
          <w:tcPr>
            <w:tcW w:w="6912" w:type="dxa"/>
            <w:vAlign w:val="center"/>
          </w:tcPr>
          <w:p w14:paraId="46CBA7FF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Exchanging materials between the internal and external environment:</w:t>
            </w:r>
          </w:p>
          <w:p w14:paraId="1CDE824F" w14:textId="70ED2DAE" w:rsidR="00E758BA" w:rsidRPr="00E758BA" w:rsidRDefault="00E758BA">
            <w:pPr>
              <w:pStyle w:val="aa"/>
              <w:numPr>
                <w:ilvl w:val="0"/>
                <w:numId w:val="2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W</w:t>
            </w:r>
            <w:r w:rsidRPr="00E758BA">
              <w:rPr>
                <w:rFonts w:eastAsia="宋体"/>
                <w:iCs/>
                <w:sz w:val="22"/>
                <w:szCs w:val="20"/>
              </w:rPr>
              <w:t>ater and Waste</w:t>
            </w:r>
          </w:p>
        </w:tc>
      </w:tr>
    </w:tbl>
    <w:p w14:paraId="417B0238" w14:textId="2F07949C" w:rsidR="00E758BA" w:rsidRDefault="00E758BA" w:rsidP="006E68E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E758BA" w14:paraId="61164333" w14:textId="77777777" w:rsidTr="001C0D7F">
        <w:tc>
          <w:tcPr>
            <w:tcW w:w="10443" w:type="dxa"/>
          </w:tcPr>
          <w:p w14:paraId="6A6C8AD0" w14:textId="66FA4249" w:rsidR="00E758BA" w:rsidRPr="00E758BA" w:rsidRDefault="00E758BA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D</w:t>
            </w:r>
            <w:r>
              <w:rPr>
                <w:rFonts w:eastAsia="宋体"/>
                <w:iCs/>
                <w:szCs w:val="24"/>
              </w:rPr>
              <w:t>etailed Summary of Function of Organ System</w:t>
            </w:r>
          </w:p>
        </w:tc>
      </w:tr>
    </w:tbl>
    <w:p w14:paraId="521948B8" w14:textId="4AB4BC28" w:rsidR="00E758BA" w:rsidRDefault="001C0D7F" w:rsidP="006E68E4">
      <w:pPr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0F5C4124" wp14:editId="55C38D09">
            <wp:extent cx="6645910" cy="5277485"/>
            <wp:effectExtent l="19050" t="19050" r="21590" b="18415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33515" w14:textId="76448FE8" w:rsidR="000B3C3F" w:rsidRDefault="000B3C3F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B3C3F" w14:paraId="037F05CB" w14:textId="77777777" w:rsidTr="000B3C3F">
        <w:tc>
          <w:tcPr>
            <w:tcW w:w="10446" w:type="dxa"/>
          </w:tcPr>
          <w:p w14:paraId="56EAA9C0" w14:textId="3A397F60" w:rsidR="000B3C3F" w:rsidRPr="000B3C3F" w:rsidRDefault="00B356C7" w:rsidP="006E68E4">
            <w:pPr>
              <w:rPr>
                <w:rFonts w:eastAsia="宋体"/>
                <w:iCs/>
                <w:szCs w:val="24"/>
              </w:rPr>
            </w:pPr>
            <w:r w:rsidRPr="00B356C7">
              <w:rPr>
                <w:rFonts w:eastAsia="宋体"/>
                <w:iCs/>
                <w:szCs w:val="24"/>
              </w:rPr>
              <w:lastRenderedPageBreak/>
              <w:t xml:space="preserve">Fluctuation </w:t>
            </w:r>
            <w:r w:rsidR="00E27F38">
              <w:rPr>
                <w:rFonts w:eastAsia="宋体"/>
                <w:iCs/>
                <w:szCs w:val="24"/>
              </w:rPr>
              <w:t>&amp; Imbalance of Homeostasis</w:t>
            </w:r>
          </w:p>
        </w:tc>
      </w:tr>
    </w:tbl>
    <w:p w14:paraId="3F51A3DA" w14:textId="56F6C22F" w:rsidR="00DB50A0" w:rsidRPr="004410D8" w:rsidRDefault="00B356C7" w:rsidP="006E68E4">
      <w:pPr>
        <w:rPr>
          <w:rFonts w:eastAsia="宋体"/>
          <w:sz w:val="22"/>
          <w:szCs w:val="20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</w:rPr>
            <m:t>Homeostasis=State of Dynamic Constancy</m:t>
          </m:r>
        </m:oMath>
      </m:oMathPara>
    </w:p>
    <w:p w14:paraId="538476F7" w14:textId="7A9F5BAC" w:rsidR="004410D8" w:rsidRPr="00B356C7" w:rsidRDefault="004410D8" w:rsidP="004410D8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4E8CD037" wp14:editId="48AC9541">
            <wp:extent cx="2251364" cy="1541064"/>
            <wp:effectExtent l="19050" t="19050" r="15875" b="2159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638" cy="157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5699C" w14:textId="12C02EEE" w:rsidR="00B356C7" w:rsidRDefault="00B356C7">
      <w:pPr>
        <w:pStyle w:val="aa"/>
        <w:numPr>
          <w:ilvl w:val="0"/>
          <w:numId w:val="2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V</w:t>
      </w:r>
      <w:r w:rsidRPr="00B356C7">
        <w:rPr>
          <w:rFonts w:eastAsia="宋体"/>
          <w:iCs/>
          <w:sz w:val="22"/>
          <w:szCs w:val="20"/>
        </w:rPr>
        <w:t>ariables</w:t>
      </w:r>
      <w:r>
        <w:rPr>
          <w:rFonts w:eastAsia="宋体"/>
          <w:iCs/>
          <w:sz w:val="22"/>
          <w:szCs w:val="20"/>
        </w:rPr>
        <w:t xml:space="preserve"> </w:t>
      </w:r>
      <w:r w:rsidRPr="00B356C7">
        <w:rPr>
          <w:rFonts w:eastAsia="宋体"/>
          <w:iCs/>
          <w:sz w:val="22"/>
          <w:szCs w:val="20"/>
        </w:rPr>
        <w:t>stay within a narrow range at all time</w:t>
      </w:r>
    </w:p>
    <w:p w14:paraId="0CF66EE0" w14:textId="3AAF9B84" w:rsidR="00B356C7" w:rsidRDefault="00B356C7">
      <w:pPr>
        <w:pStyle w:val="aa"/>
        <w:numPr>
          <w:ilvl w:val="0"/>
          <w:numId w:val="2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V</w:t>
      </w:r>
      <w:r w:rsidRPr="00B356C7">
        <w:rPr>
          <w:rFonts w:eastAsia="宋体"/>
          <w:iCs/>
          <w:sz w:val="22"/>
          <w:szCs w:val="20"/>
        </w:rPr>
        <w:t xml:space="preserve">ariables </w:t>
      </w:r>
      <w:r>
        <w:rPr>
          <w:rFonts w:eastAsia="宋体"/>
          <w:iCs/>
          <w:sz w:val="22"/>
          <w:szCs w:val="20"/>
        </w:rPr>
        <w:t>may</w:t>
      </w:r>
      <w:r w:rsidRPr="00B356C7">
        <w:rPr>
          <w:rFonts w:eastAsia="宋体"/>
          <w:iCs/>
          <w:sz w:val="22"/>
          <w:szCs w:val="20"/>
        </w:rPr>
        <w:t xml:space="preserve"> change quite significantly throughout the day.</w:t>
      </w:r>
    </w:p>
    <w:p w14:paraId="71D50B8B" w14:textId="3E825EF8" w:rsidR="00B356C7" w:rsidRDefault="00B356C7" w:rsidP="00B356C7">
      <w:pPr>
        <w:pStyle w:val="aa"/>
        <w:ind w:leftChars="0"/>
        <w:rPr>
          <w:rFonts w:eastAsia="宋体"/>
          <w:b/>
          <w:bCs/>
          <w:iCs/>
          <w:sz w:val="22"/>
          <w:szCs w:val="20"/>
        </w:rPr>
      </w:pPr>
      <w:r w:rsidRPr="00B356C7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 w:rsidRPr="00E27F38">
        <w:rPr>
          <w:rFonts w:eastAsia="宋体"/>
          <w:b/>
          <w:bCs/>
          <w:iCs/>
          <w:sz w:val="22"/>
          <w:szCs w:val="20"/>
        </w:rPr>
        <w:t>If these variables become higher or lower than normal range, body acts to restore them to a “set point”</w:t>
      </w:r>
    </w:p>
    <w:p w14:paraId="2A8235D9" w14:textId="77777777" w:rsidR="00E27F38" w:rsidRPr="00E27F38" w:rsidRDefault="00E27F38" w:rsidP="00E27F38">
      <w:pPr>
        <w:rPr>
          <w:rFonts w:eastAsia="宋体"/>
          <w:iCs/>
          <w:sz w:val="22"/>
          <w:szCs w:val="20"/>
        </w:rPr>
      </w:pPr>
    </w:p>
    <w:p w14:paraId="70CA9346" w14:textId="43A9A938" w:rsidR="00E27F38" w:rsidRPr="00E27F38" w:rsidRDefault="00E27F38" w:rsidP="00E27F38">
      <w:pPr>
        <w:rPr>
          <w:rFonts w:eastAsia="宋体"/>
          <w:iCs/>
          <w:sz w:val="22"/>
          <w:szCs w:val="20"/>
          <w:u w:val="single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  <w:u w:val="single"/>
            </w:rPr>
            <m:t>All Organ Systems are interdependent</m:t>
          </m:r>
        </m:oMath>
      </m:oMathPara>
    </w:p>
    <w:p w14:paraId="5ECDA5BB" w14:textId="17FF4F76" w:rsidR="00E27F38" w:rsidRPr="00E27F38" w:rsidRDefault="00E27F38">
      <w:pPr>
        <w:pStyle w:val="aa"/>
        <w:numPr>
          <w:ilvl w:val="0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/>
          <w:iCs/>
          <w:sz w:val="22"/>
          <w:szCs w:val="20"/>
        </w:rPr>
        <w:t xml:space="preserve">Some disease can be caused by </w:t>
      </w:r>
      <w:r>
        <w:rPr>
          <w:rFonts w:eastAsia="宋体"/>
          <w:b/>
          <w:bCs/>
          <w:iCs/>
          <w:sz w:val="22"/>
          <w:szCs w:val="20"/>
        </w:rPr>
        <w:t>Imbalance of Homeostasis</w:t>
      </w:r>
    </w:p>
    <w:p w14:paraId="38981113" w14:textId="186F90C2" w:rsidR="00E27F38" w:rsidRPr="00E27F38" w:rsidRDefault="00E27F38">
      <w:pPr>
        <w:pStyle w:val="aa"/>
        <w:numPr>
          <w:ilvl w:val="1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 w:hint="eastAsia"/>
          <w:i/>
          <w:sz w:val="22"/>
          <w:szCs w:val="20"/>
        </w:rPr>
        <w:t>Dia</w:t>
      </w:r>
      <w:r>
        <w:rPr>
          <w:rFonts w:eastAsia="宋体"/>
          <w:i/>
          <w:sz w:val="22"/>
          <w:szCs w:val="20"/>
        </w:rPr>
        <w:t>betes</w:t>
      </w:r>
    </w:p>
    <w:p w14:paraId="0B112730" w14:textId="2D9448B7" w:rsidR="00E27F38" w:rsidRPr="00E27F38" w:rsidRDefault="00E27F38">
      <w:pPr>
        <w:pStyle w:val="aa"/>
        <w:numPr>
          <w:ilvl w:val="1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 w:hint="eastAsia"/>
          <w:i/>
          <w:sz w:val="22"/>
          <w:szCs w:val="20"/>
        </w:rPr>
        <w:t>H</w:t>
      </w:r>
      <w:r>
        <w:rPr>
          <w:rFonts w:eastAsia="宋体"/>
          <w:i/>
          <w:sz w:val="22"/>
          <w:szCs w:val="20"/>
        </w:rPr>
        <w:t xml:space="preserve">ypertension or Hypotension </w:t>
      </w:r>
      <w:r>
        <w:rPr>
          <w:rFonts w:eastAsia="宋体" w:hint="eastAsia"/>
          <w:iCs/>
          <w:sz w:val="22"/>
          <w:szCs w:val="20"/>
        </w:rPr>
        <w:t>（高血</w:t>
      </w:r>
      <w:proofErr w:type="gramStart"/>
      <w:r>
        <w:rPr>
          <w:rFonts w:eastAsia="宋体" w:hint="eastAsia"/>
          <w:iCs/>
          <w:sz w:val="22"/>
          <w:szCs w:val="20"/>
        </w:rPr>
        <w:t>壓</w:t>
      </w:r>
      <w:proofErr w:type="gramEnd"/>
      <w:r>
        <w:rPr>
          <w:rFonts w:eastAsia="宋体" w:hint="eastAsia"/>
          <w:iCs/>
          <w:sz w:val="22"/>
          <w:szCs w:val="20"/>
        </w:rPr>
        <w:t>、低血</w:t>
      </w:r>
      <w:proofErr w:type="gramStart"/>
      <w:r>
        <w:rPr>
          <w:rFonts w:eastAsia="宋体" w:hint="eastAsia"/>
          <w:iCs/>
          <w:sz w:val="22"/>
          <w:szCs w:val="20"/>
        </w:rPr>
        <w:t>壓</w:t>
      </w:r>
      <w:proofErr w:type="gramEnd"/>
      <w:r>
        <w:rPr>
          <w:rFonts w:eastAsia="宋体" w:hint="eastAsia"/>
          <w:iCs/>
          <w:sz w:val="22"/>
          <w:szCs w:val="20"/>
        </w:rPr>
        <w:t>）</w:t>
      </w:r>
    </w:p>
    <w:p w14:paraId="2CB67165" w14:textId="0956369F" w:rsidR="00E27F38" w:rsidRPr="004820EE" w:rsidRDefault="00E27F38">
      <w:pPr>
        <w:pStyle w:val="aa"/>
        <w:numPr>
          <w:ilvl w:val="0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/>
          <w:iCs/>
          <w:sz w:val="22"/>
          <w:szCs w:val="20"/>
        </w:rPr>
        <w:t xml:space="preserve">The disease involve failure of more than one organ system </w:t>
      </w:r>
      <w:r w:rsidRPr="00E27F38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It can be lethal.</w:t>
      </w:r>
    </w:p>
    <w:p w14:paraId="50274669" w14:textId="110C1CBD" w:rsidR="004820EE" w:rsidRDefault="004820EE" w:rsidP="004820EE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EE7604" w14:paraId="3AD99B43" w14:textId="77777777" w:rsidTr="00EE7604">
        <w:tc>
          <w:tcPr>
            <w:tcW w:w="10446" w:type="dxa"/>
          </w:tcPr>
          <w:p w14:paraId="26663A5C" w14:textId="6DFBA04E" w:rsidR="00EE7604" w:rsidRPr="00EE7604" w:rsidRDefault="00EE7604" w:rsidP="00EE7604">
            <w:pPr>
              <w:jc w:val="center"/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S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ummary of </w:t>
            </w:r>
            <w:r w:rsidRPr="00EE7604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concept of homeostasis</w:t>
            </w:r>
          </w:p>
        </w:tc>
      </w:tr>
      <w:tr w:rsidR="00EE7604" w14:paraId="23D2678D" w14:textId="77777777" w:rsidTr="00EE7604">
        <w:tc>
          <w:tcPr>
            <w:tcW w:w="10446" w:type="dxa"/>
          </w:tcPr>
          <w:p w14:paraId="552B04ED" w14:textId="1D7D17EB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>Homeostasis is about maintaining stable physical / chemical properties of internal environment (extracellular fluid).</w:t>
            </w:r>
          </w:p>
          <w:p w14:paraId="630B6025" w14:textId="77777777" w:rsidR="009F2211" w:rsidRPr="009F2211" w:rsidRDefault="009F2211" w:rsidP="009F2211">
            <w:pPr>
              <w:rPr>
                <w:rFonts w:eastAsia="宋体" w:hint="eastAsia"/>
                <w:iCs/>
                <w:sz w:val="22"/>
                <w:szCs w:val="20"/>
              </w:rPr>
            </w:pPr>
          </w:p>
          <w:p w14:paraId="3881B44E" w14:textId="4BBFD11D" w:rsidR="009F2211" w:rsidRPr="009F2211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 w:hint="eastAsia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 xml:space="preserve">Homeostatic control systems (sensor, control </w:t>
            </w:r>
            <w:proofErr w:type="spellStart"/>
            <w:r w:rsidRPr="00EE7604">
              <w:rPr>
                <w:rFonts w:eastAsia="宋体"/>
                <w:iCs/>
                <w:sz w:val="22"/>
                <w:szCs w:val="20"/>
              </w:rPr>
              <w:t>centre</w:t>
            </w:r>
            <w:proofErr w:type="spellEnd"/>
            <w:r w:rsidRPr="00EE7604">
              <w:rPr>
                <w:rFonts w:eastAsia="宋体"/>
                <w:iCs/>
                <w:sz w:val="22"/>
                <w:szCs w:val="20"/>
              </w:rPr>
              <w:t xml:space="preserve"> and effector) maintain regulated variable within predictable range.</w:t>
            </w:r>
          </w:p>
          <w:p w14:paraId="0FB5476C" w14:textId="77777777" w:rsidR="009F2211" w:rsidRPr="009F2211" w:rsidRDefault="009F2211" w:rsidP="009F2211">
            <w:pPr>
              <w:rPr>
                <w:rFonts w:eastAsia="宋体" w:hint="eastAsia"/>
                <w:iCs/>
                <w:sz w:val="22"/>
                <w:szCs w:val="20"/>
              </w:rPr>
            </w:pPr>
          </w:p>
          <w:p w14:paraId="1BD6955F" w14:textId="18C62692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 xml:space="preserve">Mechanism of control: neural, </w:t>
            </w:r>
            <w:proofErr w:type="gramStart"/>
            <w:r w:rsidRPr="00EE7604">
              <w:rPr>
                <w:rFonts w:eastAsia="宋体"/>
                <w:iCs/>
                <w:sz w:val="22"/>
                <w:szCs w:val="20"/>
              </w:rPr>
              <w:t>endocrine</w:t>
            </w:r>
            <w:proofErr w:type="gramEnd"/>
            <w:r w:rsidRPr="00EE7604">
              <w:rPr>
                <w:rFonts w:eastAsia="宋体"/>
                <w:iCs/>
                <w:sz w:val="22"/>
                <w:szCs w:val="20"/>
              </w:rPr>
              <w:t xml:space="preserve"> and neuroendocrine</w:t>
            </w:r>
          </w:p>
          <w:p w14:paraId="04C26B23" w14:textId="77777777" w:rsidR="009F2211" w:rsidRPr="009F2211" w:rsidRDefault="009F2211" w:rsidP="009F2211">
            <w:pPr>
              <w:rPr>
                <w:rFonts w:eastAsia="宋体" w:hint="eastAsia"/>
                <w:iCs/>
                <w:sz w:val="22"/>
                <w:szCs w:val="20"/>
              </w:rPr>
            </w:pPr>
          </w:p>
          <w:p w14:paraId="12B8C4F7" w14:textId="2AD667C5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>Essential for survival and good health.</w:t>
            </w:r>
          </w:p>
          <w:p w14:paraId="7E57A949" w14:textId="77777777" w:rsidR="009F2211" w:rsidRPr="009F2211" w:rsidRDefault="009F2211" w:rsidP="009F2211">
            <w:pPr>
              <w:rPr>
                <w:rFonts w:eastAsia="宋体" w:hint="eastAsia"/>
                <w:iCs/>
                <w:sz w:val="22"/>
                <w:szCs w:val="20"/>
              </w:rPr>
            </w:pPr>
          </w:p>
          <w:p w14:paraId="4C966AD2" w14:textId="77777777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>Some abnormalities in physiological variables are tolerated short-term,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Pr="00EE7604">
              <w:rPr>
                <w:rFonts w:eastAsia="宋体"/>
                <w:iCs/>
                <w:sz w:val="22"/>
                <w:szCs w:val="20"/>
              </w:rPr>
              <w:t>but are lethal in long run</w:t>
            </w:r>
          </w:p>
          <w:p w14:paraId="5821CD6B" w14:textId="280E6DC8" w:rsidR="009F2211" w:rsidRPr="009F2211" w:rsidRDefault="009F2211" w:rsidP="009F2211">
            <w:pPr>
              <w:rPr>
                <w:rFonts w:eastAsia="宋体" w:hint="eastAsia"/>
                <w:iCs/>
                <w:sz w:val="22"/>
                <w:szCs w:val="20"/>
              </w:rPr>
            </w:pPr>
          </w:p>
        </w:tc>
      </w:tr>
    </w:tbl>
    <w:p w14:paraId="18B736EF" w14:textId="77777777" w:rsidR="00EE7604" w:rsidRPr="00EE7604" w:rsidRDefault="00EE7604" w:rsidP="004820EE">
      <w:pPr>
        <w:rPr>
          <w:rFonts w:eastAsia="宋体" w:hint="eastAsia"/>
          <w:iCs/>
          <w:sz w:val="22"/>
          <w:szCs w:val="20"/>
        </w:rPr>
      </w:pPr>
    </w:p>
    <w:p w14:paraId="59173926" w14:textId="1B0045AC" w:rsidR="00EE7604" w:rsidRDefault="00EE7604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F619F" w14:paraId="6BEC6F3F" w14:textId="77777777" w:rsidTr="004820EE">
        <w:tc>
          <w:tcPr>
            <w:tcW w:w="10443" w:type="dxa"/>
          </w:tcPr>
          <w:p w14:paraId="51A2C1AA" w14:textId="0B8D6B33" w:rsidR="008F619F" w:rsidRPr="008F619F" w:rsidRDefault="008F619F" w:rsidP="00E27F38">
            <w:pPr>
              <w:rPr>
                <w:rFonts w:eastAsia="宋体"/>
                <w:iCs/>
                <w:szCs w:val="24"/>
              </w:rPr>
            </w:pPr>
            <w:r w:rsidRPr="008F619F">
              <w:rPr>
                <w:rFonts w:eastAsia="宋体"/>
                <w:iCs/>
                <w:szCs w:val="24"/>
              </w:rPr>
              <w:lastRenderedPageBreak/>
              <w:t>Homeostatic control system</w:t>
            </w:r>
            <w:r w:rsidR="005F7E98">
              <w:rPr>
                <w:rFonts w:eastAsia="宋体"/>
                <w:iCs/>
                <w:szCs w:val="24"/>
              </w:rPr>
              <w:t xml:space="preserve"> - Sensors</w:t>
            </w:r>
          </w:p>
        </w:tc>
      </w:tr>
    </w:tbl>
    <w:p w14:paraId="7AE56011" w14:textId="315DA21B" w:rsidR="00E27F38" w:rsidRDefault="00E27F38" w:rsidP="00E27F38">
      <w:pPr>
        <w:rPr>
          <w:rFonts w:eastAsia="宋体"/>
          <w:iCs/>
          <w:sz w:val="22"/>
          <w:szCs w:val="20"/>
          <w:u w:val="single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14:paraId="68509240" w14:textId="77777777" w:rsidTr="008F619F">
        <w:tc>
          <w:tcPr>
            <w:tcW w:w="10446" w:type="dxa"/>
          </w:tcPr>
          <w:p w14:paraId="0AE75911" w14:textId="0D7DA8C9" w:rsidR="008F619F" w:rsidRPr="008F619F" w:rsidRDefault="008F619F" w:rsidP="008F619F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</w:rPr>
              <w:t>S</w:t>
            </w:r>
            <w:r>
              <w:rPr>
                <w:rFonts w:eastAsia="宋体"/>
                <w:b/>
                <w:bCs/>
                <w:iCs/>
                <w:sz w:val="22"/>
                <w:szCs w:val="20"/>
              </w:rPr>
              <w:t>ensors</w:t>
            </w:r>
          </w:p>
        </w:tc>
      </w:tr>
      <w:tr w:rsidR="008F619F" w14:paraId="1DA4527F" w14:textId="77777777" w:rsidTr="008F619F">
        <w:tc>
          <w:tcPr>
            <w:tcW w:w="10446" w:type="dxa"/>
          </w:tcPr>
          <w:p w14:paraId="7A679638" w14:textId="77777777" w:rsidR="00EB6050" w:rsidRPr="00EB6050" w:rsidRDefault="00EB6050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ody has several sensors to monitor regulated variable</w:t>
            </w:r>
          </w:p>
          <w:tbl>
            <w:tblPr>
              <w:tblStyle w:val="a9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1424"/>
              <w:gridCol w:w="2268"/>
              <w:gridCol w:w="5798"/>
            </w:tblGrid>
            <w:tr w:rsidR="00EB6050" w14:paraId="2EA43614" w14:textId="77777777" w:rsidTr="008C4BDA">
              <w:tc>
                <w:tcPr>
                  <w:tcW w:w="1424" w:type="dxa"/>
                  <w:vMerge w:val="restart"/>
                  <w:vAlign w:val="center"/>
                </w:tcPr>
                <w:p w14:paraId="348EAE44" w14:textId="684CA7C7" w:rsidR="00EB6050" w:rsidRP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/>
                      <w:sz w:val="22"/>
                      <w:szCs w:val="20"/>
                    </w:rPr>
                  </w:pPr>
                  <w:r>
                    <w:rPr>
                      <w:rFonts w:eastAsia="宋体"/>
                      <w:i/>
                      <w:sz w:val="22"/>
                      <w:szCs w:val="20"/>
                    </w:rPr>
                    <w:t>Sensory Cell</w:t>
                  </w:r>
                </w:p>
              </w:tc>
              <w:tc>
                <w:tcPr>
                  <w:tcW w:w="2268" w:type="dxa"/>
                  <w:vAlign w:val="center"/>
                </w:tcPr>
                <w:p w14:paraId="60C04809" w14:textId="0827FB73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Thermoreceptor</w:t>
                  </w:r>
                </w:p>
              </w:tc>
              <w:tc>
                <w:tcPr>
                  <w:tcW w:w="5798" w:type="dxa"/>
                </w:tcPr>
                <w:p w14:paraId="4B98593C" w14:textId="6D6515AF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Monitor the absolute/relative change in temperature. </w:t>
                  </w:r>
                </w:p>
              </w:tc>
            </w:tr>
            <w:tr w:rsidR="00EB6050" w14:paraId="335F3536" w14:textId="77777777" w:rsidTr="008C4BDA">
              <w:tc>
                <w:tcPr>
                  <w:tcW w:w="1424" w:type="dxa"/>
                  <w:vMerge/>
                  <w:vAlign w:val="center"/>
                </w:tcPr>
                <w:p w14:paraId="6CBB6A97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6CF50E13" w14:textId="19653B4B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Baroreceptor</w:t>
                  </w:r>
                </w:p>
              </w:tc>
              <w:tc>
                <w:tcPr>
                  <w:tcW w:w="5798" w:type="dxa"/>
                </w:tcPr>
                <w:p w14:paraId="1029EC69" w14:textId="2E8C48DD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onitor the blood pressure</w:t>
                  </w:r>
                </w:p>
              </w:tc>
            </w:tr>
            <w:tr w:rsidR="00EB6050" w14:paraId="575F93BD" w14:textId="77777777" w:rsidTr="008C4BDA">
              <w:tc>
                <w:tcPr>
                  <w:tcW w:w="1424" w:type="dxa"/>
                  <w:vMerge/>
                  <w:vAlign w:val="center"/>
                </w:tcPr>
                <w:p w14:paraId="668933E1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389821B8" w14:textId="34CC9F21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Chemoreceptors</w:t>
                  </w:r>
                </w:p>
              </w:tc>
              <w:tc>
                <w:tcPr>
                  <w:tcW w:w="5798" w:type="dxa"/>
                </w:tcPr>
                <w:p w14:paraId="3F5267A9" w14:textId="0B2CC1D7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onitor the O</w:t>
                  </w:r>
                  <w:r>
                    <w:rPr>
                      <w:rFonts w:eastAsia="宋体"/>
                      <w:iCs/>
                      <w:sz w:val="22"/>
                      <w:szCs w:val="20"/>
                      <w:vertAlign w:val="subscript"/>
                    </w:rPr>
                    <w:t>2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and CO</w:t>
                  </w:r>
                  <w:r>
                    <w:rPr>
                      <w:rFonts w:eastAsia="宋体"/>
                      <w:iCs/>
                      <w:sz w:val="22"/>
                      <w:szCs w:val="20"/>
                      <w:vertAlign w:val="subscript"/>
                    </w:rPr>
                    <w:t>2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and Blood pH value</w:t>
                  </w:r>
                </w:p>
              </w:tc>
            </w:tr>
            <w:tr w:rsidR="00EB6050" w14:paraId="236D418B" w14:textId="77777777" w:rsidTr="007263E6">
              <w:tc>
                <w:tcPr>
                  <w:tcW w:w="1424" w:type="dxa"/>
                  <w:vMerge/>
                  <w:vAlign w:val="center"/>
                </w:tcPr>
                <w:p w14:paraId="08B38F3B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6B8A8E8B" w14:textId="39502987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Osmoreceptors</w:t>
                  </w:r>
                </w:p>
              </w:tc>
              <w:tc>
                <w:tcPr>
                  <w:tcW w:w="5798" w:type="dxa"/>
                  <w:tcBorders>
                    <w:bottom w:val="single" w:sz="8" w:space="0" w:color="FF8B8B"/>
                  </w:tcBorders>
                </w:tcPr>
                <w:p w14:paraId="0BEE9E42" w14:textId="77777777" w:rsidR="00EB6050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onitor the </w:t>
                  </w:r>
                  <w:r w:rsidRPr="008C4BDA"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  <w:t>Osmotic pressure</w:t>
                  </w:r>
                </w:p>
                <w:p w14:paraId="3D8B489B" w14:textId="25B5C993" w:rsidR="008C4BDA" w:rsidRPr="008C4BDA" w:rsidRDefault="008C4BDA">
                  <w:pPr>
                    <w:pStyle w:val="aa"/>
                    <w:numPr>
                      <w:ilvl w:val="0"/>
                      <w:numId w:val="31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>Detect Hypertonic / Hypotonic</w:t>
                  </w:r>
                </w:p>
              </w:tc>
            </w:tr>
            <w:tr w:rsidR="00EB6050" w14:paraId="3CDE78FD" w14:textId="77777777" w:rsidTr="007263E6">
              <w:tc>
                <w:tcPr>
                  <w:tcW w:w="1424" w:type="dxa"/>
                  <w:vMerge w:val="restart"/>
                  <w:vAlign w:val="center"/>
                </w:tcPr>
                <w:p w14:paraId="04B2464B" w14:textId="059D2EC5" w:rsidR="00EB6050" w:rsidRP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/>
                      <w:sz w:val="22"/>
                      <w:szCs w:val="20"/>
                    </w:rPr>
                  </w:pPr>
                  <w:r w:rsidRPr="00EB6050">
                    <w:rPr>
                      <w:rFonts w:eastAsia="宋体"/>
                      <w:i/>
                      <w:sz w:val="22"/>
                      <w:szCs w:val="20"/>
                    </w:rPr>
                    <w:t>Cellular Component</w:t>
                  </w:r>
                </w:p>
              </w:tc>
              <w:tc>
                <w:tcPr>
                  <w:tcW w:w="2268" w:type="dxa"/>
                  <w:vAlign w:val="center"/>
                </w:tcPr>
                <w:p w14:paraId="463F5D73" w14:textId="240CC887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Cell surface receptors</w:t>
                  </w:r>
                </w:p>
              </w:tc>
              <w:tc>
                <w:tcPr>
                  <w:tcW w:w="5798" w:type="dxa"/>
                  <w:tcBorders>
                    <w:tr2bl w:val="single" w:sz="8" w:space="0" w:color="C00000"/>
                  </w:tcBorders>
                </w:tcPr>
                <w:p w14:paraId="07F0D315" w14:textId="77777777" w:rsidR="00EB6050" w:rsidRPr="008C4BDA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</w:tr>
            <w:tr w:rsidR="00EB6050" w14:paraId="076AB8CD" w14:textId="77777777" w:rsidTr="007263E6">
              <w:tc>
                <w:tcPr>
                  <w:tcW w:w="1424" w:type="dxa"/>
                  <w:vMerge/>
                </w:tcPr>
                <w:p w14:paraId="7AB5D5AF" w14:textId="77777777" w:rsidR="00EB6050" w:rsidRPr="00EB6050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2CD38DE4" w14:textId="4FB49722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Enzymes</w:t>
                  </w:r>
                </w:p>
              </w:tc>
              <w:tc>
                <w:tcPr>
                  <w:tcW w:w="5798" w:type="dxa"/>
                  <w:tcBorders>
                    <w:tr2bl w:val="single" w:sz="8" w:space="0" w:color="C00000"/>
                  </w:tcBorders>
                </w:tcPr>
                <w:p w14:paraId="4AF72C49" w14:textId="77777777" w:rsidR="00EB6050" w:rsidRPr="008C4BDA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</w:tr>
          </w:tbl>
          <w:p w14:paraId="7682C6EE" w14:textId="77777777" w:rsidR="00EB6050" w:rsidRDefault="007263E6" w:rsidP="00EB6050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  <w:p w14:paraId="5EFB6D50" w14:textId="77777777" w:rsidR="007263E6" w:rsidRDefault="005F7E9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Then, </w:t>
            </w: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Sensors are sending signals to Control Center / Integrating Center</w:t>
            </w:r>
          </w:p>
          <w:p w14:paraId="775102FB" w14:textId="77777777" w:rsidR="003501ED" w:rsidRDefault="003501ED" w:rsidP="003501ED">
            <w:pPr>
              <w:rPr>
                <w:rFonts w:eastAsia="宋体"/>
                <w:iCs/>
                <w:sz w:val="22"/>
                <w:szCs w:val="20"/>
              </w:rPr>
            </w:pPr>
          </w:p>
          <w:p w14:paraId="7607A07A" w14:textId="4DD7B85A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C8247E" wp14:editId="685EED87">
                  <wp:extent cx="4534486" cy="1062350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3" cy="1065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D2807" w14:textId="651E1C68" w:rsidR="005F7E98" w:rsidRDefault="005F7E98">
      <w:pPr>
        <w:widowControl/>
        <w:jc w:val="left"/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D0453" w14:paraId="6DE9BFAA" w14:textId="77777777" w:rsidTr="007D0453">
        <w:tc>
          <w:tcPr>
            <w:tcW w:w="10446" w:type="dxa"/>
          </w:tcPr>
          <w:p w14:paraId="4C3A26A7" w14:textId="01D62AE6" w:rsidR="007D0453" w:rsidRPr="007D0453" w:rsidRDefault="007D0453">
            <w:r w:rsidRPr="007D0453">
              <w:t xml:space="preserve">Homeostatic control system </w:t>
            </w:r>
            <w:r>
              <w:t>–</w:t>
            </w:r>
            <w:r w:rsidRPr="007D0453">
              <w:t xml:space="preserve"> </w:t>
            </w:r>
            <w:r>
              <w:t>Control Center</w:t>
            </w:r>
          </w:p>
        </w:tc>
      </w:tr>
    </w:tbl>
    <w:p w14:paraId="4194413E" w14:textId="77777777" w:rsidR="008F619F" w:rsidRPr="005F7E98" w:rsidRDefault="008F619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:rsidRPr="005F7E98" w14:paraId="7234D019" w14:textId="77777777" w:rsidTr="008F619F">
        <w:tc>
          <w:tcPr>
            <w:tcW w:w="10446" w:type="dxa"/>
          </w:tcPr>
          <w:p w14:paraId="43FD9473" w14:textId="733A3D66" w:rsidR="008F619F" w:rsidRPr="005F7E98" w:rsidRDefault="005F7E98" w:rsidP="005F7E9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5F7E98">
              <w:rPr>
                <w:rFonts w:eastAsia="宋体"/>
                <w:iCs/>
                <w:sz w:val="22"/>
                <w:szCs w:val="20"/>
              </w:rPr>
              <w:t>Control Center / Integrating Center</w:t>
            </w:r>
          </w:p>
        </w:tc>
      </w:tr>
      <w:tr w:rsidR="008F619F" w:rsidRPr="005F7E98" w14:paraId="43F087E4" w14:textId="77777777" w:rsidTr="008F619F">
        <w:tc>
          <w:tcPr>
            <w:tcW w:w="10446" w:type="dxa"/>
          </w:tcPr>
          <w:p w14:paraId="76459F30" w14:textId="152811BE" w:rsidR="008F619F" w:rsidRDefault="005F7E9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Control Center (CC) integrate </w:t>
            </w:r>
            <w:r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Signals from Sensors </w:t>
            </w:r>
          </w:p>
          <w:p w14:paraId="7F5BF18A" w14:textId="77777777" w:rsidR="005F7E98" w:rsidRPr="005F7E98" w:rsidRDefault="005F7E9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Then, CC use </w:t>
            </w:r>
            <w:r>
              <w:rPr>
                <w:rFonts w:eastAsia="宋体"/>
                <w:i/>
                <w:sz w:val="22"/>
                <w:szCs w:val="20"/>
                <w:u w:val="single"/>
              </w:rPr>
              <w:t>electrical signals</w:t>
            </w:r>
            <w:r w:rsidRPr="005F7E98">
              <w:rPr>
                <w:rFonts w:eastAsia="宋体"/>
                <w:i/>
                <w:sz w:val="22"/>
                <w:szCs w:val="20"/>
              </w:rPr>
              <w:t>,</w:t>
            </w:r>
            <w:r>
              <w:rPr>
                <w:rFonts w:eastAsia="宋体"/>
                <w:b/>
                <w:bCs/>
                <w:i/>
                <w:sz w:val="22"/>
                <w:szCs w:val="20"/>
              </w:rPr>
              <w:t xml:space="preserve"> </w:t>
            </w:r>
            <w:r>
              <w:rPr>
                <w:rFonts w:eastAsia="宋体"/>
                <w:i/>
                <w:sz w:val="22"/>
                <w:szCs w:val="20"/>
                <w:u w:val="single"/>
              </w:rPr>
              <w:t>chemical signals</w:t>
            </w:r>
            <w:r>
              <w:rPr>
                <w:rFonts w:eastAsia="宋体"/>
                <w:b/>
                <w:bCs/>
                <w:i/>
                <w:sz w:val="22"/>
                <w:szCs w:val="20"/>
              </w:rPr>
              <w:t xml:space="preserve"> </w:t>
            </w:r>
          </w:p>
          <w:p w14:paraId="6D2CC4B9" w14:textId="77777777" w:rsidR="00FD133A" w:rsidRDefault="005F7E98" w:rsidP="00FD133A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F7E98">
              <w:rPr>
                <w:rFonts w:eastAsia="宋体"/>
                <w:iCs/>
                <w:sz w:val="22"/>
                <w:szCs w:val="20"/>
              </w:rPr>
              <w:t>(</w:t>
            </w:r>
            <w:r>
              <w:rPr>
                <w:rFonts w:eastAsia="宋体"/>
                <w:iCs/>
                <w:sz w:val="22"/>
                <w:szCs w:val="20"/>
              </w:rPr>
              <w:t xml:space="preserve">Usually both signals send to the effector </w:t>
            </w:r>
            <w:r w:rsidRPr="005F7E98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Maintain the homeostasis</w:t>
            </w:r>
            <w:r w:rsidRPr="005F7E98">
              <w:rPr>
                <w:rFonts w:eastAsia="宋体"/>
                <w:iCs/>
                <w:sz w:val="22"/>
                <w:szCs w:val="20"/>
              </w:rPr>
              <w:t>)</w:t>
            </w:r>
          </w:p>
          <w:tbl>
            <w:tblPr>
              <w:tblStyle w:val="a9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2841"/>
              <w:gridCol w:w="6649"/>
            </w:tblGrid>
            <w:tr w:rsidR="00FD133A" w14:paraId="148367D9" w14:textId="77777777" w:rsidTr="00D94E15">
              <w:tc>
                <w:tcPr>
                  <w:tcW w:w="9490" w:type="dxa"/>
                  <w:gridSpan w:val="2"/>
                </w:tcPr>
                <w:p w14:paraId="2C2EA52D" w14:textId="11F67948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>Common Type of Chemical Signals</w:t>
                  </w:r>
                </w:p>
              </w:tc>
            </w:tr>
            <w:tr w:rsidR="00FD133A" w14:paraId="16D4FF4F" w14:textId="77777777" w:rsidTr="00FD133A">
              <w:tc>
                <w:tcPr>
                  <w:tcW w:w="2841" w:type="dxa"/>
                  <w:vAlign w:val="center"/>
                </w:tcPr>
                <w:p w14:paraId="1033A1AA" w14:textId="11C5BBA5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Neurotransmitter</w:t>
                  </w:r>
                </w:p>
              </w:tc>
              <w:tc>
                <w:tcPr>
                  <w:tcW w:w="6649" w:type="dxa"/>
                </w:tcPr>
                <w:p w14:paraId="27CDA238" w14:textId="761B3BF8" w:rsidR="00FD133A" w:rsidRDefault="00FD133A" w:rsidP="006D09A6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Neuron or effector cell in close proximity to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</w:t>
                  </w:r>
                  <w:r w:rsidR="006D09A6">
                    <w:rPr>
                      <w:rFonts w:eastAsia="宋体"/>
                      <w:iCs/>
                      <w:sz w:val="22"/>
                      <w:szCs w:val="20"/>
                    </w:rPr>
                    <w:t>(</w:t>
                  </w:r>
                  <w:r w:rsidR="006D09A6">
                    <w:rPr>
                      <w:rFonts w:eastAsia="宋体" w:hint="eastAsia"/>
                      <w:iCs/>
                      <w:sz w:val="22"/>
                      <w:szCs w:val="20"/>
                    </w:rPr>
                    <w:t>靠近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)</w:t>
                  </w: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 xml:space="preserve"> site of neurotransmitter release</w:t>
                  </w:r>
                </w:p>
              </w:tc>
            </w:tr>
            <w:tr w:rsidR="00FD133A" w14:paraId="1F006934" w14:textId="77777777" w:rsidTr="00FD133A">
              <w:tc>
                <w:tcPr>
                  <w:tcW w:w="2841" w:type="dxa"/>
                  <w:vAlign w:val="center"/>
                </w:tcPr>
                <w:p w14:paraId="04533FB0" w14:textId="04856257" w:rsidR="00FD133A" w:rsidRDefault="00FD133A" w:rsidP="00FD133A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Endocrine agent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</w:t>
                  </w: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(hormone)</w:t>
                  </w:r>
                </w:p>
              </w:tc>
              <w:tc>
                <w:tcPr>
                  <w:tcW w:w="6649" w:type="dxa"/>
                </w:tcPr>
                <w:p w14:paraId="08BEE914" w14:textId="26837295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>Target cells in distant places in the body</w:t>
                  </w:r>
                </w:p>
              </w:tc>
            </w:tr>
            <w:tr w:rsidR="00FD133A" w14:paraId="6FCA61B4" w14:textId="77777777" w:rsidTr="00FD133A">
              <w:tc>
                <w:tcPr>
                  <w:tcW w:w="2841" w:type="dxa"/>
                  <w:vAlign w:val="center"/>
                </w:tcPr>
                <w:p w14:paraId="6DD0A78F" w14:textId="7037B3F2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Paracrine agent</w:t>
                  </w:r>
                </w:p>
              </w:tc>
              <w:tc>
                <w:tcPr>
                  <w:tcW w:w="6649" w:type="dxa"/>
                </w:tcPr>
                <w:p w14:paraId="78B91793" w14:textId="043CD62D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Target cells </w:t>
                  </w:r>
                  <w:proofErr w:type="gramStart"/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>in close proximity to</w:t>
                  </w:r>
                  <w:proofErr w:type="gramEnd"/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 site of release of paracrine agen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t</w:t>
                  </w:r>
                </w:p>
              </w:tc>
            </w:tr>
            <w:tr w:rsidR="00FD133A" w14:paraId="72A0C7F4" w14:textId="77777777" w:rsidTr="00FD133A">
              <w:tc>
                <w:tcPr>
                  <w:tcW w:w="2841" w:type="dxa"/>
                  <w:vAlign w:val="center"/>
                </w:tcPr>
                <w:p w14:paraId="4213279C" w14:textId="1B73BDB4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Autocrine agent</w:t>
                  </w:r>
                </w:p>
              </w:tc>
              <w:tc>
                <w:tcPr>
                  <w:tcW w:w="6649" w:type="dxa"/>
                </w:tcPr>
                <w:p w14:paraId="73E350D4" w14:textId="14E77A50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  <w:t>Autocrine agent acts on the same cell</w:t>
                  </w: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 that secreted the agent</w:t>
                  </w:r>
                </w:p>
              </w:tc>
            </w:tr>
          </w:tbl>
          <w:p w14:paraId="212B2E1D" w14:textId="77777777" w:rsidR="00FD133A" w:rsidRDefault="003501ED" w:rsidP="00FD133A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  <w:p w14:paraId="6F20447E" w14:textId="6C9F00AD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E9EF13" wp14:editId="2130E96F">
                  <wp:extent cx="4702629" cy="113050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778" cy="1131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D71042" w14:textId="24A7072F" w:rsidR="004820EE" w:rsidRDefault="004820EE">
      <w:pPr>
        <w:rPr>
          <w:rFonts w:eastAsia="宋体"/>
        </w:rPr>
      </w:pPr>
    </w:p>
    <w:p w14:paraId="36CB5C95" w14:textId="77777777" w:rsidR="004820EE" w:rsidRDefault="004820EE">
      <w:pPr>
        <w:widowControl/>
        <w:jc w:val="left"/>
        <w:rPr>
          <w:rFonts w:eastAsia="宋体"/>
        </w:rPr>
      </w:pPr>
      <w:r>
        <w:rPr>
          <w:rFonts w:eastAsia="宋体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E4CA2" w14:paraId="5899F28D" w14:textId="77777777" w:rsidTr="004820EE">
        <w:tc>
          <w:tcPr>
            <w:tcW w:w="10443" w:type="dxa"/>
          </w:tcPr>
          <w:p w14:paraId="25917749" w14:textId="51640CCA" w:rsidR="007E4CA2" w:rsidRDefault="007E4CA2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lastRenderedPageBreak/>
              <w:t>Hom</w:t>
            </w:r>
            <w:r>
              <w:rPr>
                <w:rFonts w:eastAsia="宋体"/>
              </w:rPr>
              <w:t>eostatic control system – Effectors</w:t>
            </w:r>
          </w:p>
        </w:tc>
      </w:tr>
    </w:tbl>
    <w:p w14:paraId="20B88B4B" w14:textId="77777777" w:rsidR="007E4CA2" w:rsidRPr="007E4CA2" w:rsidRDefault="007E4CA2">
      <w:pPr>
        <w:rPr>
          <w:rFonts w:eastAsia="宋体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:rsidRPr="005F7E98" w14:paraId="1846FC97" w14:textId="77777777" w:rsidTr="008F619F">
        <w:tc>
          <w:tcPr>
            <w:tcW w:w="10446" w:type="dxa"/>
          </w:tcPr>
          <w:p w14:paraId="7D9A01E0" w14:textId="081A5906" w:rsidR="008F619F" w:rsidRPr="005F7E98" w:rsidRDefault="00426A9C" w:rsidP="00426A9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ffectors</w:t>
            </w:r>
          </w:p>
        </w:tc>
      </w:tr>
      <w:tr w:rsidR="008F619F" w:rsidRPr="005F7E98" w14:paraId="358A3C60" w14:textId="77777777" w:rsidTr="008F619F">
        <w:tc>
          <w:tcPr>
            <w:tcW w:w="10446" w:type="dxa"/>
          </w:tcPr>
          <w:p w14:paraId="198FB710" w14:textId="77777777" w:rsidR="008F619F" w:rsidRDefault="00A65398">
            <w:pPr>
              <w:pStyle w:val="aa"/>
              <w:numPr>
                <w:ilvl w:val="0"/>
                <w:numId w:val="3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ffectors are the organs/tissu</w:t>
            </w:r>
            <w:r w:rsidR="009A5509">
              <w:rPr>
                <w:rFonts w:eastAsia="宋体"/>
                <w:iCs/>
                <w:sz w:val="22"/>
                <w:szCs w:val="20"/>
              </w:rPr>
              <w:t>es that determine the regulated variable</w:t>
            </w:r>
          </w:p>
          <w:p w14:paraId="14D6AF27" w14:textId="1C9579D3" w:rsidR="009A5509" w:rsidRDefault="009A5509">
            <w:pPr>
              <w:pStyle w:val="aa"/>
              <w:numPr>
                <w:ilvl w:val="1"/>
                <w:numId w:val="3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Liver, Adipose tissue, Skeletal Muscle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A5509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Glucose Level</w:t>
            </w:r>
          </w:p>
          <w:p w14:paraId="5660E828" w14:textId="77777777" w:rsidR="009A5509" w:rsidRDefault="009A5509">
            <w:pPr>
              <w:pStyle w:val="aa"/>
              <w:numPr>
                <w:ilvl w:val="1"/>
                <w:numId w:val="3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Kidney, Blood Vessel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A5509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Volume and osmolarity</w:t>
            </w:r>
          </w:p>
          <w:p w14:paraId="7654FD67" w14:textId="75A4A5B7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765D88" wp14:editId="27CEFD69">
                  <wp:extent cx="4963886" cy="1184769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435" cy="1188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38AD7C" w14:textId="32AB970C" w:rsidR="0022099D" w:rsidRDefault="0022099D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2099D" w14:paraId="1CB88856" w14:textId="77777777" w:rsidTr="0022099D">
        <w:tc>
          <w:tcPr>
            <w:tcW w:w="10446" w:type="dxa"/>
          </w:tcPr>
          <w:p w14:paraId="41CAD0C9" w14:textId="11A89B38" w:rsidR="0022099D" w:rsidRPr="0022099D" w:rsidRDefault="0022099D" w:rsidP="00E27F38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C</w:t>
            </w:r>
            <w:r>
              <w:rPr>
                <w:rFonts w:eastAsia="宋体"/>
                <w:iCs/>
                <w:szCs w:val="24"/>
              </w:rPr>
              <w:t xml:space="preserve">ontrol mechanism -- </w:t>
            </w:r>
            <w:r w:rsidRPr="0022099D">
              <w:rPr>
                <w:rFonts w:eastAsia="宋体"/>
                <w:iCs/>
                <w:szCs w:val="24"/>
              </w:rPr>
              <w:t>Neural mechanism</w:t>
            </w:r>
            <w:r>
              <w:rPr>
                <w:rFonts w:eastAsia="宋体"/>
                <w:iCs/>
                <w:szCs w:val="24"/>
              </w:rPr>
              <w:t xml:space="preserve"> &amp; [</w:t>
            </w:r>
            <w:r w:rsidRPr="0022099D">
              <w:rPr>
                <w:rFonts w:eastAsia="宋体"/>
                <w:iCs/>
                <w:szCs w:val="24"/>
              </w:rPr>
              <w:t>Endocrine / Neuroendocrine mechanisms</w:t>
            </w:r>
            <w:r>
              <w:rPr>
                <w:rFonts w:eastAsia="宋体"/>
                <w:iCs/>
                <w:szCs w:val="24"/>
              </w:rPr>
              <w:t>]</w:t>
            </w:r>
          </w:p>
        </w:tc>
      </w:tr>
    </w:tbl>
    <w:p w14:paraId="4446B51D" w14:textId="0AEB9634" w:rsidR="0022099D" w:rsidRDefault="0022099D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>eural Mechanism</w:t>
      </w:r>
    </w:p>
    <w:p w14:paraId="0AEDEC7C" w14:textId="30364287" w:rsidR="0022099D" w:rsidRDefault="003731C3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 xml:space="preserve">Sensory cells send signal to the central nervous system </w:t>
      </w:r>
      <w:r>
        <w:rPr>
          <w:rFonts w:eastAsia="宋体"/>
          <w:iCs/>
          <w:sz w:val="22"/>
          <w:szCs w:val="20"/>
        </w:rPr>
        <w:t xml:space="preserve">(CNS) </w:t>
      </w:r>
      <w:r w:rsidRPr="003731C3">
        <w:rPr>
          <w:rFonts w:eastAsia="宋体"/>
          <w:iCs/>
          <w:sz w:val="22"/>
          <w:szCs w:val="20"/>
        </w:rPr>
        <w:t xml:space="preserve">via afferent neural </w:t>
      </w:r>
      <w:r>
        <w:rPr>
          <w:rFonts w:eastAsia="宋体"/>
          <w:iCs/>
          <w:sz w:val="22"/>
          <w:szCs w:val="20"/>
        </w:rPr>
        <w:t>(</w:t>
      </w:r>
      <w:r w:rsidRPr="003731C3">
        <w:rPr>
          <w:rFonts w:eastAsia="宋体"/>
          <w:iCs/>
          <w:sz w:val="22"/>
          <w:szCs w:val="20"/>
        </w:rPr>
        <w:t>sensory neurons</w:t>
      </w:r>
      <w:r>
        <w:rPr>
          <w:rFonts w:eastAsia="宋体"/>
          <w:iCs/>
          <w:sz w:val="22"/>
          <w:szCs w:val="20"/>
        </w:rPr>
        <w:t>)</w:t>
      </w:r>
    </w:p>
    <w:p w14:paraId="3F3F5EBC" w14:textId="471FD9B2" w:rsidR="003731C3" w:rsidRDefault="003731C3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CNS</w:t>
      </w:r>
      <w:r w:rsidRPr="003731C3">
        <w:rPr>
          <w:rFonts w:eastAsia="宋体"/>
          <w:iCs/>
          <w:sz w:val="22"/>
          <w:szCs w:val="20"/>
        </w:rPr>
        <w:t xml:space="preserve"> send signal to effector via efferent neural</w:t>
      </w:r>
      <w:r>
        <w:rPr>
          <w:rFonts w:eastAsia="宋体"/>
          <w:iCs/>
          <w:sz w:val="22"/>
          <w:szCs w:val="20"/>
        </w:rPr>
        <w:t xml:space="preserve"> (</w:t>
      </w:r>
      <w:r w:rsidRPr="003731C3">
        <w:rPr>
          <w:rFonts w:eastAsia="宋体"/>
          <w:iCs/>
          <w:sz w:val="22"/>
          <w:szCs w:val="20"/>
        </w:rPr>
        <w:t>motor neurons</w:t>
      </w:r>
      <w:r>
        <w:rPr>
          <w:rFonts w:eastAsia="宋体"/>
          <w:iCs/>
          <w:sz w:val="22"/>
          <w:szCs w:val="20"/>
        </w:rPr>
        <w:t>)</w:t>
      </w:r>
    </w:p>
    <w:p w14:paraId="6520D756" w14:textId="77777777" w:rsidR="003731C3" w:rsidRDefault="003731C3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 w:hint="eastAsia"/>
          <w:iCs/>
          <w:sz w:val="22"/>
          <w:szCs w:val="20"/>
        </w:rPr>
        <w:t>S</w:t>
      </w:r>
      <w:r w:rsidRPr="003731C3">
        <w:rPr>
          <w:rFonts w:eastAsia="宋体"/>
          <w:iCs/>
          <w:sz w:val="22"/>
          <w:szCs w:val="20"/>
        </w:rPr>
        <w:t>ignal Transmitted are in the form of</w:t>
      </w:r>
      <w:r>
        <w:rPr>
          <w:rFonts w:eastAsia="宋体"/>
          <w:iCs/>
          <w:sz w:val="22"/>
          <w:szCs w:val="20"/>
        </w:rPr>
        <w:t>:</w:t>
      </w:r>
    </w:p>
    <w:p w14:paraId="0F7D94CA" w14:textId="260F9A40" w:rsidR="003731C3" w:rsidRDefault="003731C3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>Neurotransmitters</w:t>
      </w:r>
    </w:p>
    <w:p w14:paraId="40582CC5" w14:textId="0F471CD9" w:rsidR="003731C3" w:rsidRDefault="003731C3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>electrical signal (action potentials</w:t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 w:hint="eastAsia"/>
          <w:iCs/>
          <w:sz w:val="22"/>
          <w:szCs w:val="20"/>
        </w:rPr>
        <w:t>電</w:t>
      </w:r>
      <w:proofErr w:type="gramStart"/>
      <w:r>
        <w:rPr>
          <w:rFonts w:eastAsia="宋体" w:hint="eastAsia"/>
          <w:iCs/>
          <w:sz w:val="22"/>
          <w:szCs w:val="20"/>
        </w:rPr>
        <w:t>勢</w:t>
      </w:r>
      <w:proofErr w:type="gramEnd"/>
      <w:r w:rsidR="005A171B">
        <w:rPr>
          <w:rFonts w:eastAsia="宋体" w:hint="eastAsia"/>
          <w:iCs/>
          <w:sz w:val="22"/>
          <w:szCs w:val="20"/>
        </w:rPr>
        <w:t xml:space="preserve"> </w:t>
      </w:r>
      <w:r w:rsidRPr="003731C3">
        <w:rPr>
          <w:rFonts w:eastAsia="宋体"/>
          <w:iCs/>
          <w:sz w:val="22"/>
          <w:szCs w:val="20"/>
        </w:rPr>
        <w:t>).</w:t>
      </w:r>
    </w:p>
    <w:p w14:paraId="65C4998C" w14:textId="01B37E07" w:rsidR="00DF3A59" w:rsidRDefault="00DF3A59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DF3A59">
        <w:rPr>
          <w:rFonts w:eastAsia="宋体"/>
          <w:iCs/>
          <w:sz w:val="22"/>
          <w:szCs w:val="20"/>
        </w:rPr>
        <w:t>Endocrine mechanism</w:t>
      </w:r>
    </w:p>
    <w:p w14:paraId="3AD4C562" w14:textId="4F48A9A5" w:rsidR="00785BBE" w:rsidRPr="00785BBE" w:rsidRDefault="00785BBE" w:rsidP="00785BBE">
      <w:pPr>
        <w:rPr>
          <w:rFonts w:eastAsia="宋体"/>
          <w:iCs/>
          <w:sz w:val="22"/>
          <w:szCs w:val="20"/>
          <w:u w:val="single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  <w:u w:val="single"/>
            </w:rPr>
            <m:t>Endocrine gland can act as both sensor and control centre.</m:t>
          </m:r>
        </m:oMath>
      </m:oMathPara>
    </w:p>
    <w:p w14:paraId="75E6D08F" w14:textId="1238F7A6" w:rsidR="00785BBE" w:rsidRDefault="00795DDA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Change in regulated variable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Stimulate endocrine gland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Secrete Hormones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Circulation</w:t>
      </w:r>
    </w:p>
    <w:p w14:paraId="2E8167F5" w14:textId="6FDD6F52" w:rsidR="00795DDA" w:rsidRDefault="00795DDA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Through Circulation, hormone</w:t>
      </w:r>
      <w:r w:rsidRPr="00795DDA">
        <w:rPr>
          <w:rFonts w:eastAsia="宋体"/>
          <w:iCs/>
          <w:sz w:val="22"/>
          <w:szCs w:val="20"/>
        </w:rPr>
        <w:t xml:space="preserve"> reach the </w:t>
      </w:r>
      <w:r>
        <w:rPr>
          <w:rFonts w:eastAsia="宋体"/>
          <w:iCs/>
          <w:sz w:val="22"/>
          <w:szCs w:val="20"/>
        </w:rPr>
        <w:t xml:space="preserve">target </w:t>
      </w:r>
      <w:r w:rsidRPr="00795DDA">
        <w:rPr>
          <w:rFonts w:eastAsia="宋体"/>
          <w:iCs/>
          <w:sz w:val="22"/>
          <w:szCs w:val="20"/>
        </w:rPr>
        <w:t>cells / tissues</w:t>
      </w:r>
    </w:p>
    <w:p w14:paraId="76C45D19" w14:textId="17A6FA91" w:rsidR="00785BBE" w:rsidRDefault="00795DDA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>euroendocrine Mechanism</w:t>
      </w:r>
    </w:p>
    <w:p w14:paraId="7BE73AFA" w14:textId="61476B9A" w:rsidR="00795DDA" w:rsidRDefault="00795DDA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Endocrine Gland Receive signal from efferent neural pathway</w:t>
      </w:r>
    </w:p>
    <w:p w14:paraId="60481C33" w14:textId="12756AC0" w:rsidR="00637BA9" w:rsidRDefault="00795DDA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Secrete Hormones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 w:hint="eastAsia"/>
          <w:iCs/>
          <w:sz w:val="22"/>
          <w:szCs w:val="20"/>
        </w:rPr>
        <w:t>Cir</w:t>
      </w:r>
      <w:r>
        <w:rPr>
          <w:rFonts w:eastAsia="宋体"/>
          <w:iCs/>
          <w:sz w:val="22"/>
          <w:szCs w:val="20"/>
        </w:rPr>
        <w:t xml:space="preserve">culation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Hormone Reach Target Cell/ Tissues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19"/>
        <w:gridCol w:w="9937"/>
      </w:tblGrid>
      <w:tr w:rsidR="00637BA9" w14:paraId="1BC10E93" w14:textId="77777777" w:rsidTr="001537FA">
        <w:tc>
          <w:tcPr>
            <w:tcW w:w="274" w:type="dxa"/>
          </w:tcPr>
          <w:p w14:paraId="164F6C88" w14:textId="5858EBC7" w:rsidR="00637BA9" w:rsidRDefault="00637BA9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26C5"/>
                </mc:Choice>
                <mc:Fallback>
                  <w:t>⛅</w:t>
                </mc:Fallback>
              </mc:AlternateContent>
            </w:r>
          </w:p>
        </w:tc>
        <w:tc>
          <w:tcPr>
            <w:tcW w:w="10172" w:type="dxa"/>
          </w:tcPr>
          <w:p w14:paraId="351E0367" w14:textId="2A3FB1DF" w:rsidR="00637BA9" w:rsidRDefault="00BE72D6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 xml:space="preserve">eural Mechanism </w:t>
            </w:r>
            <w:proofErr w:type="spellStart"/>
            <w:r>
              <w:rPr>
                <w:rFonts w:eastAsia="宋体"/>
                <w:iCs/>
                <w:sz w:val="22"/>
                <w:szCs w:val="20"/>
              </w:rPr>
              <w:t>v.s</w:t>
            </w:r>
            <w:proofErr w:type="spellEnd"/>
            <w:r>
              <w:rPr>
                <w:rFonts w:eastAsia="宋体"/>
                <w:iCs/>
                <w:sz w:val="22"/>
                <w:szCs w:val="20"/>
              </w:rPr>
              <w:t>. Endocrine/Neuroendocrine Mechanism</w:t>
            </w: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2425"/>
              <w:gridCol w:w="2425"/>
              <w:gridCol w:w="2425"/>
              <w:gridCol w:w="2426"/>
            </w:tblGrid>
            <w:tr w:rsidR="001537FA" w14:paraId="54ADBF45" w14:textId="77777777" w:rsidTr="001537FA">
              <w:tc>
                <w:tcPr>
                  <w:tcW w:w="242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</w:tcBorders>
                </w:tcPr>
                <w:p w14:paraId="6FBCFA3A" w14:textId="77777777" w:rsidR="001537FA" w:rsidRDefault="001537FA" w:rsidP="00637BA9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  <w:tc>
                <w:tcPr>
                  <w:tcW w:w="2425" w:type="dxa"/>
                </w:tcPr>
                <w:p w14:paraId="3FD866E0" w14:textId="22F5A55B" w:rsidR="001537FA" w:rsidRDefault="001537FA" w:rsidP="008A23EE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peed</w:t>
                  </w:r>
                </w:p>
              </w:tc>
              <w:tc>
                <w:tcPr>
                  <w:tcW w:w="2425" w:type="dxa"/>
                </w:tcPr>
                <w:p w14:paraId="6BEF771D" w14:textId="75C62C38" w:rsidR="001537FA" w:rsidRDefault="001537FA" w:rsidP="008A23EE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pecificity</w:t>
                  </w:r>
                </w:p>
              </w:tc>
              <w:tc>
                <w:tcPr>
                  <w:tcW w:w="2426" w:type="dxa"/>
                </w:tcPr>
                <w:p w14:paraId="5CB98846" w14:textId="4B362988" w:rsidR="001537FA" w:rsidRDefault="001537FA" w:rsidP="008A23EE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D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uration of Action</w:t>
                  </w:r>
                </w:p>
              </w:tc>
            </w:tr>
            <w:tr w:rsidR="001537FA" w14:paraId="6092B3E2" w14:textId="77777777" w:rsidTr="00C63DE4">
              <w:tc>
                <w:tcPr>
                  <w:tcW w:w="2425" w:type="dxa"/>
                </w:tcPr>
                <w:p w14:paraId="288F8BBD" w14:textId="65A9B695" w:rsidR="001537FA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N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eural</w:t>
                  </w:r>
                </w:p>
              </w:tc>
              <w:tc>
                <w:tcPr>
                  <w:tcW w:w="2425" w:type="dxa"/>
                  <w:vAlign w:val="center"/>
                </w:tcPr>
                <w:p w14:paraId="25F0AB0D" w14:textId="0F31277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I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mmediate response</w:t>
                  </w:r>
                </w:p>
              </w:tc>
              <w:tc>
                <w:tcPr>
                  <w:tcW w:w="2425" w:type="dxa"/>
                  <w:vAlign w:val="center"/>
                </w:tcPr>
                <w:p w14:paraId="1CDEDFF3" w14:textId="4541374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L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ocalized Effects</w:t>
                  </w:r>
                </w:p>
              </w:tc>
              <w:tc>
                <w:tcPr>
                  <w:tcW w:w="2426" w:type="dxa"/>
                  <w:vAlign w:val="center"/>
                </w:tcPr>
                <w:p w14:paraId="2D423908" w14:textId="56183AE8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Usually very shor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t</w:t>
                  </w:r>
                </w:p>
              </w:tc>
            </w:tr>
            <w:tr w:rsidR="001537FA" w14:paraId="686D3D23" w14:textId="77777777" w:rsidTr="00C63DE4">
              <w:tc>
                <w:tcPr>
                  <w:tcW w:w="2425" w:type="dxa"/>
                </w:tcPr>
                <w:p w14:paraId="71150947" w14:textId="77777777" w:rsidR="001537FA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E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ndocrine</w:t>
                  </w:r>
                </w:p>
                <w:p w14:paraId="770BC5FB" w14:textId="17499D56" w:rsidR="00BE72D6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N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euroendocrine</w:t>
                  </w:r>
                </w:p>
              </w:tc>
              <w:tc>
                <w:tcPr>
                  <w:tcW w:w="2425" w:type="dxa"/>
                  <w:vAlign w:val="center"/>
                </w:tcPr>
                <w:p w14:paraId="19B72912" w14:textId="7839A572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Slower than neural</w:t>
                  </w:r>
                </w:p>
              </w:tc>
              <w:tc>
                <w:tcPr>
                  <w:tcW w:w="2425" w:type="dxa"/>
                  <w:vAlign w:val="center"/>
                </w:tcPr>
                <w:p w14:paraId="22AF46D2" w14:textId="1772CF56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G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lobal Effect</w:t>
                  </w:r>
                </w:p>
              </w:tc>
              <w:tc>
                <w:tcPr>
                  <w:tcW w:w="2426" w:type="dxa"/>
                  <w:vAlign w:val="center"/>
                </w:tcPr>
                <w:p w14:paraId="393CB15E" w14:textId="466798A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L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ast Longer than neural</w:t>
                  </w:r>
                </w:p>
              </w:tc>
            </w:tr>
          </w:tbl>
          <w:p w14:paraId="00035ADA" w14:textId="602A816C" w:rsidR="001537FA" w:rsidRDefault="00C63DE4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</w:tc>
      </w:tr>
    </w:tbl>
    <w:p w14:paraId="2F3C03E3" w14:textId="3ED44207" w:rsidR="004820EE" w:rsidRDefault="004820EE" w:rsidP="00637BA9">
      <w:pPr>
        <w:rPr>
          <w:rFonts w:eastAsia="宋体"/>
          <w:iCs/>
          <w:sz w:val="22"/>
          <w:szCs w:val="20"/>
        </w:rPr>
      </w:pPr>
    </w:p>
    <w:p w14:paraId="6FF5EBD9" w14:textId="77777777" w:rsidR="004820EE" w:rsidRDefault="004820EE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16A95" w14:paraId="4060482A" w14:textId="77777777" w:rsidTr="004820EE">
        <w:tc>
          <w:tcPr>
            <w:tcW w:w="10443" w:type="dxa"/>
          </w:tcPr>
          <w:p w14:paraId="3C9878D5" w14:textId="46D52976" w:rsidR="00216A95" w:rsidRPr="00216A95" w:rsidRDefault="00216A95" w:rsidP="00637BA9">
            <w:pPr>
              <w:rPr>
                <w:rFonts w:eastAsia="宋体" w:hint="eastAsia"/>
                <w:iCs/>
              </w:rPr>
            </w:pPr>
            <w:r>
              <w:rPr>
                <w:rFonts w:eastAsia="宋体" w:hint="eastAsia"/>
                <w:iCs/>
              </w:rPr>
              <w:lastRenderedPageBreak/>
              <w:t>Negative</w:t>
            </w:r>
            <w:r>
              <w:rPr>
                <w:rFonts w:eastAsia="宋体"/>
                <w:iCs/>
              </w:rPr>
              <w:t xml:space="preserve"> Feedback Loop</w:t>
            </w:r>
          </w:p>
        </w:tc>
      </w:tr>
    </w:tbl>
    <w:p w14:paraId="409392AD" w14:textId="6022348E" w:rsidR="00216A95" w:rsidRDefault="00216A95">
      <w:pPr>
        <w:pStyle w:val="aa"/>
        <w:numPr>
          <w:ilvl w:val="0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H</w:t>
      </w:r>
      <w:r>
        <w:rPr>
          <w:rFonts w:eastAsia="宋体"/>
          <w:iCs/>
          <w:sz w:val="22"/>
          <w:szCs w:val="20"/>
        </w:rPr>
        <w:t>omeostasis is driven by negative feedback loop.</w:t>
      </w:r>
    </w:p>
    <w:p w14:paraId="1B471E9A" w14:textId="74C62F32" w:rsidR="00216A95" w:rsidRDefault="00216A95">
      <w:pPr>
        <w:pStyle w:val="aa"/>
        <w:numPr>
          <w:ilvl w:val="1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A</w:t>
      </w:r>
      <w:r w:rsidRPr="00216A95">
        <w:rPr>
          <w:rFonts w:eastAsia="宋体"/>
          <w:iCs/>
          <w:sz w:val="22"/>
          <w:szCs w:val="20"/>
        </w:rPr>
        <w:t xml:space="preserve"> disturbance to the internal environment</w:t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/>
          <w:iCs/>
          <w:sz w:val="22"/>
          <w:szCs w:val="20"/>
        </w:rPr>
        <w:br/>
      </w:r>
      <w:r>
        <w:rPr>
          <w:rFonts w:eastAsia="宋体" w:hint="eastAsia"/>
          <w:iCs/>
          <w:sz w:val="22"/>
          <w:szCs w:val="20"/>
        </w:rPr>
        <w:t>→</w:t>
      </w:r>
      <w:r>
        <w:rPr>
          <w:rFonts w:eastAsia="宋体" w:hint="eastAsia"/>
          <w:iCs/>
          <w:sz w:val="22"/>
          <w:szCs w:val="20"/>
        </w:rPr>
        <w:t xml:space="preserve"> </w:t>
      </w:r>
      <w:r>
        <w:rPr>
          <w:rFonts w:eastAsia="宋体"/>
          <w:iCs/>
          <w:sz w:val="22"/>
          <w:szCs w:val="20"/>
        </w:rPr>
        <w:t>E</w:t>
      </w:r>
      <w:r w:rsidRPr="00216A95">
        <w:rPr>
          <w:rFonts w:eastAsia="宋体"/>
          <w:iCs/>
          <w:sz w:val="22"/>
          <w:szCs w:val="20"/>
        </w:rPr>
        <w:t>ffector acts to change the regulated variable towards normal levels</w:t>
      </w:r>
      <w:r w:rsidR="007C5186">
        <w:rPr>
          <w:rFonts w:eastAsia="宋体"/>
          <w:iCs/>
          <w:sz w:val="22"/>
          <w:szCs w:val="20"/>
        </w:rPr>
        <w:br/>
      </w:r>
      <w:r w:rsidR="007C5186">
        <w:rPr>
          <w:rFonts w:eastAsia="宋体" w:hint="eastAsia"/>
          <w:iCs/>
          <w:sz w:val="22"/>
          <w:szCs w:val="20"/>
        </w:rPr>
        <w:t>→</w:t>
      </w:r>
      <w:r w:rsidR="007C5186">
        <w:rPr>
          <w:rFonts w:eastAsia="宋体" w:hint="eastAsia"/>
          <w:iCs/>
          <w:sz w:val="22"/>
          <w:szCs w:val="20"/>
        </w:rPr>
        <w:t xml:space="preserve"> </w:t>
      </w:r>
      <w:r w:rsidR="007C5186" w:rsidRPr="007C5186">
        <w:rPr>
          <w:rFonts w:eastAsia="宋体"/>
          <w:b/>
          <w:bCs/>
          <w:iCs/>
          <w:sz w:val="22"/>
          <w:szCs w:val="20"/>
          <w:u w:val="single"/>
        </w:rPr>
        <w:t>E</w:t>
      </w:r>
      <w:r w:rsidR="007C5186" w:rsidRPr="007C5186">
        <w:rPr>
          <w:rFonts w:eastAsia="宋体"/>
          <w:b/>
          <w:bCs/>
          <w:iCs/>
          <w:sz w:val="22"/>
          <w:szCs w:val="20"/>
          <w:u w:val="single"/>
        </w:rPr>
        <w:t>liminates the stimulus detected by the sensor</w:t>
      </w:r>
      <w:r w:rsidR="007C5186">
        <w:rPr>
          <w:rFonts w:eastAsia="宋体"/>
          <w:iCs/>
          <w:sz w:val="22"/>
          <w:szCs w:val="20"/>
        </w:rPr>
        <w:t xml:space="preserve"> </w:t>
      </w:r>
      <w:r w:rsidR="007C5186">
        <w:rPr>
          <w:rFonts w:ascii="Cambria Math" w:eastAsia="宋体" w:hAnsi="Cambria Math" w:cs="Cambria Math"/>
          <w:iCs/>
          <w:sz w:val="22"/>
          <w:szCs w:val="20"/>
        </w:rPr>
        <w:t>⇒</w:t>
      </w:r>
      <w:r w:rsidR="007C5186">
        <w:rPr>
          <w:rFonts w:eastAsia="宋体"/>
          <w:iCs/>
          <w:sz w:val="22"/>
          <w:szCs w:val="20"/>
        </w:rPr>
        <w:t xml:space="preserve"> Negative</w:t>
      </w:r>
    </w:p>
    <w:p w14:paraId="720D8D8B" w14:textId="045D57BC" w:rsidR="007C5186" w:rsidRDefault="007C5186">
      <w:pPr>
        <w:pStyle w:val="aa"/>
        <w:numPr>
          <w:ilvl w:val="1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</w:t>
      </w:r>
      <w:r>
        <w:rPr>
          <w:rFonts w:eastAsia="宋体"/>
          <w:iCs/>
          <w:sz w:val="22"/>
          <w:szCs w:val="20"/>
        </w:rPr>
        <w:t>t can</w:t>
      </w:r>
      <w:r w:rsidRPr="007C5186">
        <w:rPr>
          <w:rFonts w:eastAsia="宋体"/>
          <w:iCs/>
          <w:sz w:val="22"/>
          <w:szCs w:val="20"/>
        </w:rPr>
        <w:t xml:space="preserve"> reduce the variability of a regulated variable</w:t>
      </w:r>
      <w:r w:rsidR="006E7C36">
        <w:rPr>
          <w:rFonts w:eastAsia="宋体"/>
          <w:iCs/>
          <w:sz w:val="22"/>
          <w:szCs w:val="20"/>
        </w:rPr>
        <w:t xml:space="preserve"> </w:t>
      </w:r>
      <w:r w:rsidR="006E7C36">
        <w:rPr>
          <w:rFonts w:ascii="Cambria Math" w:eastAsia="宋体" w:hAnsi="Cambria Math" w:cs="Cambria Math"/>
          <w:iCs/>
          <w:sz w:val="22"/>
          <w:szCs w:val="20"/>
        </w:rPr>
        <w:t xml:space="preserve">⇒ </w:t>
      </w:r>
      <w:r w:rsidR="006E7C36" w:rsidRPr="006E7C36">
        <w:rPr>
          <w:rFonts w:ascii="Cambria Math" w:eastAsia="宋体" w:hAnsi="Cambria Math" w:cs="Cambria Math"/>
          <w:iCs/>
          <w:sz w:val="22"/>
          <w:szCs w:val="20"/>
        </w:rPr>
        <w:t>Negative feedback loops are self-limited</w:t>
      </w:r>
    </w:p>
    <w:p w14:paraId="6B0BF1F0" w14:textId="02C63FA9" w:rsidR="00975AC4" w:rsidRPr="00975AC4" w:rsidRDefault="007C5186">
      <w:pPr>
        <w:pStyle w:val="aa"/>
        <w:numPr>
          <w:ilvl w:val="0"/>
          <w:numId w:val="33"/>
        </w:numPr>
        <w:ind w:leftChars="0"/>
        <w:rPr>
          <w:rFonts w:eastAsia="宋体" w:hint="eastAsia"/>
          <w:iCs/>
          <w:sz w:val="22"/>
          <w:szCs w:val="20"/>
        </w:rPr>
      </w:pPr>
      <w:r w:rsidRPr="00975AC4">
        <w:rPr>
          <w:rFonts w:eastAsia="宋体"/>
          <w:iCs/>
          <w:sz w:val="22"/>
          <w:szCs w:val="20"/>
        </w:rPr>
        <w:t>Some Example of Negative Feedback Loop</w:t>
      </w:r>
      <w:r w:rsidR="00975AC4" w:rsidRPr="00975AC4">
        <w:rPr>
          <w:rFonts w:eastAsia="宋体"/>
          <w:iCs/>
          <w:sz w:val="22"/>
          <w:szCs w:val="20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975AC4" w14:paraId="209C7D8B" w14:textId="77777777" w:rsidTr="00975AC4">
        <w:tc>
          <w:tcPr>
            <w:tcW w:w="10446" w:type="dxa"/>
          </w:tcPr>
          <w:p w14:paraId="1F8A8852" w14:textId="47403FFE" w:rsidR="00975AC4" w:rsidRPr="00975AC4" w:rsidRDefault="00975AC4" w:rsidP="00946B6E">
            <w:pPr>
              <w:rPr>
                <w:rFonts w:eastAsia="宋体" w:hint="eastAsia"/>
                <w:iCs/>
                <w:sz w:val="22"/>
                <w:szCs w:val="20"/>
              </w:rPr>
            </w:pP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Baroreceptors are activated when blood pressure rises.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 This causes them to </w:t>
            </w: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fire action potentials more frequently along the afferent neural pathway to the medulla oblongata</w:t>
            </w:r>
            <w:r>
              <w:rPr>
                <w:rFonts w:eastAsia="宋体"/>
                <w:iCs/>
                <w:sz w:val="22"/>
                <w:szCs w:val="20"/>
              </w:rPr>
              <w:t>(</w:t>
            </w:r>
            <w:r w:rsidRPr="00975AC4">
              <w:rPr>
                <w:rFonts w:eastAsia="宋体" w:hint="eastAsia"/>
                <w:iCs/>
                <w:sz w:val="22"/>
                <w:szCs w:val="20"/>
              </w:rPr>
              <w:t>延髓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.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The </w:t>
            </w: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medulla oblongata reduces the amount of action potentials sent via sympathetic nerve</w:t>
            </w:r>
            <w:r>
              <w:rPr>
                <w:rFonts w:eastAsia="宋体"/>
                <w:iCs/>
                <w:sz w:val="22"/>
                <w:szCs w:val="20"/>
              </w:rPr>
              <w:t>(</w:t>
            </w:r>
            <w:r>
              <w:rPr>
                <w:rFonts w:eastAsia="宋体" w:hint="eastAsia"/>
                <w:iCs/>
                <w:sz w:val="22"/>
                <w:szCs w:val="20"/>
              </w:rPr>
              <w:t>交感神經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, while </w:t>
            </w: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promoting action potentials sent via parasympathetic nerve</w:t>
            </w:r>
            <w:r>
              <w:rPr>
                <w:rFonts w:eastAsia="宋体"/>
                <w:iCs/>
                <w:sz w:val="22"/>
                <w:szCs w:val="20"/>
              </w:rPr>
              <w:t>(</w:t>
            </w:r>
            <w:r w:rsidRPr="00975AC4">
              <w:rPr>
                <w:rFonts w:eastAsia="宋体" w:hint="eastAsia"/>
                <w:iCs/>
                <w:sz w:val="22"/>
                <w:szCs w:val="20"/>
              </w:rPr>
              <w:t>副交感神经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.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75AC4">
              <w:rPr>
                <w:rFonts w:eastAsia="宋体"/>
                <w:iCs/>
                <w:sz w:val="22"/>
                <w:szCs w:val="20"/>
              </w:rPr>
              <w:t>These together cause the heart to beat slower and contract with less force, decreasing blood pressure</w:t>
            </w:r>
          </w:p>
        </w:tc>
      </w:tr>
      <w:tr w:rsidR="00975AC4" w14:paraId="1FBD7F37" w14:textId="77777777" w:rsidTr="00975AC4">
        <w:tc>
          <w:tcPr>
            <w:tcW w:w="10446" w:type="dxa"/>
          </w:tcPr>
          <w:p w14:paraId="603677B0" w14:textId="77777777" w:rsidR="00975AC4" w:rsidRDefault="0097108B" w:rsidP="00946B6E">
            <w:pPr>
              <w:rPr>
                <w:rFonts w:eastAsia="宋体"/>
                <w:iCs/>
                <w:sz w:val="22"/>
                <w:szCs w:val="20"/>
              </w:rPr>
            </w:pPr>
            <w:r w:rsidRPr="00C948CF">
              <w:rPr>
                <w:rFonts w:eastAsia="宋体" w:hint="eastAsia"/>
                <w:iCs/>
                <w:sz w:val="22"/>
                <w:szCs w:val="20"/>
                <w:highlight w:val="yellow"/>
              </w:rPr>
              <w:t>β</w:t>
            </w:r>
            <w:r w:rsidRPr="00C948CF">
              <w:rPr>
                <w:rFonts w:eastAsia="宋体" w:hint="eastAsia"/>
                <w:iCs/>
                <w:sz w:val="22"/>
                <w:szCs w:val="20"/>
                <w:highlight w:val="yellow"/>
              </w:rPr>
              <w:t>-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cells of pancreatic islet</w:t>
            </w:r>
            <w:r>
              <w:rPr>
                <w:rFonts w:eastAsia="宋体"/>
                <w:iCs/>
                <w:sz w:val="22"/>
                <w:szCs w:val="20"/>
              </w:rPr>
              <w:t xml:space="preserve"> are activated when blood glucose level rises in fed state.</w:t>
            </w:r>
          </w:p>
          <w:p w14:paraId="0D3F5AA4" w14:textId="53789291" w:rsidR="0097108B" w:rsidRDefault="0097108B" w:rsidP="00946B6E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hen, the 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rate of glycolysis is increased</w:t>
            </w:r>
            <w:r>
              <w:rPr>
                <w:rFonts w:eastAsia="宋体"/>
                <w:iCs/>
                <w:sz w:val="22"/>
                <w:szCs w:val="20"/>
              </w:rPr>
              <w:t xml:space="preserve"> by the </w:t>
            </w:r>
            <w:r w:rsidR="007641C6">
              <w:rPr>
                <w:rFonts w:eastAsia="宋体"/>
                <w:iCs/>
                <w:sz w:val="22"/>
                <w:szCs w:val="20"/>
              </w:rPr>
              <w:t xml:space="preserve">increase in the concentration of glucose. As a result, </w:t>
            </w:r>
            <m:oMath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  <w:highlight w:val="yellow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i/>
                          <w:iCs/>
                          <w:sz w:val="22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  <m:t>ATP</m:t>
                      </m:r>
                      <m:ctrl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</m:ctrlPr>
                    </m:e>
                  </m:d>
                  <m:ctrlPr>
                    <w:rPr>
                      <w:rFonts w:ascii="Cambria Math" w:eastAsia="宋体" w:hAnsi="Cambria Math"/>
                      <w:i/>
                      <w:sz w:val="22"/>
                      <w:szCs w:val="20"/>
                      <w:highlight w:val="yellow"/>
                    </w:rPr>
                  </m:ctrlPr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  <m:t>ADP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  <m:t>Pi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  <w:highlight w:val="yellow"/>
                </w:rPr>
                <m:t xml:space="preserve"> </m:t>
              </m:r>
            </m:oMath>
            <w:r w:rsidR="007641C6" w:rsidRPr="00C948CF">
              <w:rPr>
                <w:rFonts w:eastAsia="宋体" w:hint="eastAsia"/>
                <w:sz w:val="22"/>
                <w:szCs w:val="20"/>
                <w:highlight w:val="yellow"/>
              </w:rPr>
              <w:t>is</w:t>
            </w:r>
            <w:r w:rsidR="007641C6" w:rsidRPr="00C948CF">
              <w:rPr>
                <w:rFonts w:eastAsia="宋体"/>
                <w:sz w:val="22"/>
                <w:szCs w:val="20"/>
                <w:highlight w:val="yellow"/>
              </w:rPr>
              <w:t xml:space="preserve"> increased</w:t>
            </w:r>
            <w:r w:rsidR="007641C6">
              <w:rPr>
                <w:rFonts w:eastAsia="宋体"/>
                <w:sz w:val="22"/>
                <w:szCs w:val="20"/>
              </w:rPr>
              <w:t xml:space="preserve">. At the same time, the </w:t>
            </w:r>
            <w:r w:rsidR="007641C6" w:rsidRPr="00C948CF">
              <w:rPr>
                <w:rFonts w:eastAsia="宋体"/>
                <w:sz w:val="22"/>
                <w:szCs w:val="20"/>
                <w:highlight w:val="yellow"/>
              </w:rPr>
              <w:t>secretion of insulin is also activated.</w:t>
            </w:r>
          </w:p>
          <w:p w14:paraId="17011634" w14:textId="274E2AB3" w:rsidR="007641C6" w:rsidRPr="00975AC4" w:rsidRDefault="007641C6" w:rsidP="00946B6E">
            <w:pPr>
              <w:rPr>
                <w:rFonts w:eastAsia="宋体" w:hint="eastAsia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insulin in the blood vessel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Liver / Adipose Tissue (</w:t>
            </w:r>
            <w:r w:rsidRPr="00C948CF">
              <w:rPr>
                <w:rFonts w:eastAsia="宋体" w:hint="eastAsia"/>
                <w:iCs/>
                <w:sz w:val="22"/>
                <w:szCs w:val="20"/>
                <w:highlight w:val="yellow"/>
              </w:rPr>
              <w:t>脂肪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) / S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keletal muscle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 xml:space="preserve"> increase the glucose uptake.</w:t>
            </w:r>
            <w:r>
              <w:rPr>
                <w:rFonts w:eastAsia="宋体"/>
                <w:iCs/>
                <w:sz w:val="22"/>
                <w:szCs w:val="20"/>
              </w:rPr>
              <w:t xml:space="preserve"> Thus, the blood glucose level is then decreased and back to normal level.</w:t>
            </w:r>
          </w:p>
        </w:tc>
      </w:tr>
    </w:tbl>
    <w:p w14:paraId="1784947A" w14:textId="14681E7B" w:rsidR="00D9046A" w:rsidRDefault="00D9046A" w:rsidP="00946B6E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E7C36" w14:paraId="22AFF7DA" w14:textId="77777777" w:rsidTr="006E7C36">
        <w:tc>
          <w:tcPr>
            <w:tcW w:w="10443" w:type="dxa"/>
          </w:tcPr>
          <w:p w14:paraId="47A511FD" w14:textId="03B82BA9" w:rsidR="006E7C36" w:rsidRPr="006E7C36" w:rsidRDefault="006E7C36">
            <w:pPr>
              <w:widowControl/>
              <w:jc w:val="left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P</w:t>
            </w:r>
            <w:r>
              <w:rPr>
                <w:rFonts w:eastAsia="宋体"/>
                <w:iCs/>
              </w:rPr>
              <w:t>ositive Feedback Loop</w:t>
            </w:r>
          </w:p>
        </w:tc>
      </w:tr>
    </w:tbl>
    <w:p w14:paraId="79660CA7" w14:textId="5F6C14F2" w:rsidR="00D9046A" w:rsidRDefault="006E7C36">
      <w:pPr>
        <w:pStyle w:val="aa"/>
        <w:widowControl/>
        <w:numPr>
          <w:ilvl w:val="0"/>
          <w:numId w:val="35"/>
        </w:numPr>
        <w:ind w:leftChars="0"/>
        <w:jc w:val="left"/>
        <w:rPr>
          <w:rFonts w:eastAsia="宋体"/>
          <w:iCs/>
          <w:sz w:val="22"/>
          <w:szCs w:val="20"/>
        </w:rPr>
      </w:pPr>
      <w:r w:rsidRPr="006E7C36">
        <w:rPr>
          <w:rFonts w:eastAsia="宋体"/>
          <w:iCs/>
          <w:sz w:val="22"/>
          <w:szCs w:val="20"/>
        </w:rPr>
        <w:t>N</w:t>
      </w:r>
      <w:r w:rsidRPr="006E7C36">
        <w:rPr>
          <w:rFonts w:eastAsia="宋体"/>
          <w:iCs/>
          <w:sz w:val="22"/>
          <w:szCs w:val="20"/>
        </w:rPr>
        <w:t>on-homeostatic physiological functions are driven by positive feedback loops</w:t>
      </w:r>
    </w:p>
    <w:p w14:paraId="506C63B3" w14:textId="5E8AB780" w:rsidR="006E7C36" w:rsidRPr="006E7C36" w:rsidRDefault="006E7C36">
      <w:pPr>
        <w:pStyle w:val="aa"/>
        <w:widowControl/>
        <w:numPr>
          <w:ilvl w:val="1"/>
          <w:numId w:val="35"/>
        </w:numPr>
        <w:ind w:leftChars="0"/>
        <w:jc w:val="left"/>
        <w:rPr>
          <w:rFonts w:eastAsia="宋体"/>
          <w:b/>
          <w:bCs/>
          <w:iCs/>
          <w:sz w:val="22"/>
          <w:szCs w:val="20"/>
          <w:u w:val="single"/>
        </w:rPr>
      </w:pPr>
      <w:r w:rsidRPr="006E7C36">
        <w:rPr>
          <w:rFonts w:eastAsia="宋体"/>
          <w:b/>
          <w:bCs/>
          <w:iCs/>
          <w:sz w:val="22"/>
          <w:szCs w:val="20"/>
          <w:u w:val="single"/>
        </w:rPr>
        <w:t>P</w:t>
      </w:r>
      <w:r w:rsidRPr="006E7C36">
        <w:rPr>
          <w:rFonts w:eastAsia="宋体"/>
          <w:b/>
          <w:bCs/>
          <w:iCs/>
          <w:sz w:val="22"/>
          <w:szCs w:val="20"/>
          <w:u w:val="single"/>
        </w:rPr>
        <w:t>ositive feedback loops amplify the input signal</w:t>
      </w:r>
    </w:p>
    <w:p w14:paraId="518C74C2" w14:textId="28E886D6" w:rsidR="00946B6E" w:rsidRDefault="006E7C36">
      <w:pPr>
        <w:pStyle w:val="aa"/>
        <w:numPr>
          <w:ilvl w:val="0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Example:</w:t>
      </w:r>
    </w:p>
    <w:p w14:paraId="7B898679" w14:textId="7BBCD061" w:rsidR="006E7C36" w:rsidRDefault="006E7C36">
      <w:pPr>
        <w:pStyle w:val="aa"/>
        <w:numPr>
          <w:ilvl w:val="1"/>
          <w:numId w:val="35"/>
        </w:numPr>
        <w:ind w:leftChars="0"/>
        <w:rPr>
          <w:rFonts w:eastAsia="宋体"/>
          <w:iCs/>
          <w:sz w:val="22"/>
          <w:szCs w:val="20"/>
        </w:rPr>
      </w:pPr>
      <w:r w:rsidRPr="006E7C36">
        <w:rPr>
          <w:rFonts w:eastAsia="宋体"/>
          <w:iCs/>
          <w:sz w:val="22"/>
          <w:szCs w:val="20"/>
        </w:rPr>
        <w:t>Coagulation cascade</w:t>
      </w:r>
      <w:r>
        <w:rPr>
          <w:rFonts w:eastAsia="宋体"/>
          <w:iCs/>
          <w:sz w:val="22"/>
          <w:szCs w:val="20"/>
        </w:rPr>
        <w:t xml:space="preserve"> (</w:t>
      </w:r>
      <w:r w:rsidRPr="006E7C36">
        <w:rPr>
          <w:rFonts w:eastAsia="宋体"/>
          <w:iCs/>
          <w:sz w:val="22"/>
          <w:szCs w:val="20"/>
        </w:rPr>
        <w:t>blood clotting</w:t>
      </w:r>
      <w:r>
        <w:rPr>
          <w:rFonts w:eastAsia="宋体"/>
          <w:iCs/>
          <w:sz w:val="22"/>
          <w:szCs w:val="20"/>
        </w:rPr>
        <w:t xml:space="preserve"> – </w:t>
      </w:r>
      <w:r w:rsidRPr="006E7C36">
        <w:rPr>
          <w:rFonts w:eastAsia="宋体"/>
          <w:iCs/>
          <w:sz w:val="22"/>
          <w:szCs w:val="20"/>
        </w:rPr>
        <w:t>activation</w:t>
      </w:r>
      <w:r>
        <w:rPr>
          <w:rFonts w:eastAsia="宋体"/>
          <w:iCs/>
          <w:sz w:val="22"/>
          <w:szCs w:val="20"/>
        </w:rPr>
        <w:t xml:space="preserve"> </w:t>
      </w:r>
      <w:r w:rsidRPr="006E7C36">
        <w:rPr>
          <w:rFonts w:eastAsia="宋体"/>
          <w:iCs/>
          <w:sz w:val="22"/>
          <w:szCs w:val="20"/>
        </w:rPr>
        <w:t>of clotting factors</w:t>
      </w:r>
      <w:r>
        <w:rPr>
          <w:rFonts w:eastAsia="宋体"/>
          <w:iCs/>
          <w:sz w:val="22"/>
          <w:szCs w:val="20"/>
        </w:rPr>
        <w:t>)</w:t>
      </w:r>
    </w:p>
    <w:p w14:paraId="15931300" w14:textId="45CFE243" w:rsidR="000C5A2B" w:rsidRPr="000C5A2B" w:rsidRDefault="000C5A2B" w:rsidP="000C5A2B">
      <w:pPr>
        <w:jc w:val="center"/>
        <w:rPr>
          <w:rFonts w:eastAsia="宋体" w:hint="eastAsia"/>
          <w:iCs/>
          <w:sz w:val="22"/>
          <w:szCs w:val="20"/>
        </w:rPr>
      </w:pPr>
      <w:r>
        <w:rPr>
          <w:noProof/>
        </w:rPr>
        <w:drawing>
          <wp:inline distT="0" distB="0" distL="0" distR="0" wp14:anchorId="5327FC9B" wp14:editId="372F943C">
            <wp:extent cx="2679405" cy="3142074"/>
            <wp:effectExtent l="19050" t="19050" r="26035" b="20320"/>
            <wp:docPr id="14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2131" cy="3168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F8CE1" w14:textId="1DDAB837" w:rsidR="006E7C36" w:rsidRDefault="00F47300">
      <w:pPr>
        <w:pStyle w:val="aa"/>
        <w:numPr>
          <w:ilvl w:val="1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C</w:t>
      </w:r>
      <w:r w:rsidRPr="00F47300">
        <w:rPr>
          <w:rFonts w:eastAsia="宋体"/>
          <w:iCs/>
          <w:sz w:val="22"/>
          <w:szCs w:val="20"/>
        </w:rPr>
        <w:t>hildbirth</w:t>
      </w:r>
      <w:r>
        <w:rPr>
          <w:rFonts w:eastAsia="宋体"/>
          <w:iCs/>
          <w:sz w:val="22"/>
          <w:szCs w:val="20"/>
        </w:rPr>
        <w:t xml:space="preserve"> –</w:t>
      </w:r>
      <w:r w:rsidR="006E7C36">
        <w:rPr>
          <w:rFonts w:eastAsia="宋体"/>
          <w:iCs/>
          <w:sz w:val="22"/>
          <w:szCs w:val="20"/>
        </w:rPr>
        <w:t xml:space="preserve"> </w:t>
      </w:r>
      <w:r w:rsidR="006E7C36" w:rsidRPr="006E7C36">
        <w:rPr>
          <w:rFonts w:eastAsia="宋体"/>
          <w:iCs/>
          <w:sz w:val="22"/>
          <w:szCs w:val="20"/>
        </w:rPr>
        <w:t>oxytocin</w:t>
      </w:r>
      <w:r>
        <w:rPr>
          <w:rFonts w:eastAsia="宋体"/>
          <w:iCs/>
          <w:sz w:val="22"/>
          <w:szCs w:val="20"/>
        </w:rPr>
        <w:t xml:space="preserve"> </w:t>
      </w:r>
      <w:r w:rsidR="006E7C36" w:rsidRPr="006E7C36">
        <w:rPr>
          <w:rFonts w:eastAsia="宋体"/>
          <w:iCs/>
          <w:sz w:val="22"/>
          <w:szCs w:val="20"/>
        </w:rPr>
        <w:t>induces uterine contraction</w:t>
      </w:r>
    </w:p>
    <w:p w14:paraId="6AD9D9F0" w14:textId="37569A23" w:rsidR="00F47300" w:rsidRDefault="00F47300">
      <w:pPr>
        <w:pStyle w:val="aa"/>
        <w:numPr>
          <w:ilvl w:val="1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G</w:t>
      </w:r>
      <w:r w:rsidRPr="00F47300">
        <w:rPr>
          <w:rFonts w:eastAsia="宋体"/>
          <w:iCs/>
          <w:sz w:val="22"/>
          <w:szCs w:val="20"/>
        </w:rPr>
        <w:t>eneration of nerve impulses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C5A2B" w14:paraId="6924303F" w14:textId="77777777" w:rsidTr="00B77A24">
        <w:tc>
          <w:tcPr>
            <w:tcW w:w="10443" w:type="dxa"/>
          </w:tcPr>
          <w:p w14:paraId="36A1681F" w14:textId="73A47C6F" w:rsidR="000C5A2B" w:rsidRPr="000C5A2B" w:rsidRDefault="000C5A2B" w:rsidP="000C5A2B">
            <w:pPr>
              <w:rPr>
                <w:rFonts w:eastAsia="宋体" w:hint="eastAsia"/>
                <w:iCs/>
              </w:rPr>
            </w:pPr>
            <w:r>
              <w:rPr>
                <w:rFonts w:eastAsia="宋体" w:hint="eastAsia"/>
                <w:iCs/>
              </w:rPr>
              <w:lastRenderedPageBreak/>
              <w:t>F</w:t>
            </w:r>
            <w:r>
              <w:rPr>
                <w:rFonts w:eastAsia="宋体"/>
                <w:iCs/>
              </w:rPr>
              <w:t>eedforward Control</w:t>
            </w:r>
          </w:p>
        </w:tc>
      </w:tr>
    </w:tbl>
    <w:p w14:paraId="1064107A" w14:textId="4A2293B3" w:rsidR="000C5A2B" w:rsidRDefault="00B77A24">
      <w:pPr>
        <w:pStyle w:val="aa"/>
        <w:numPr>
          <w:ilvl w:val="0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B77A24">
        <w:rPr>
          <w:rFonts w:eastAsia="宋体"/>
          <w:iCs/>
          <w:sz w:val="22"/>
          <w:szCs w:val="20"/>
        </w:rPr>
        <w:t xml:space="preserve">Variation of “other variable” directly compensates the anticipated </w:t>
      </w:r>
      <w:r>
        <w:rPr>
          <w:rFonts w:eastAsia="宋体"/>
          <w:iCs/>
          <w:sz w:val="22"/>
          <w:szCs w:val="20"/>
        </w:rPr>
        <w:t>(</w:t>
      </w:r>
      <w:r>
        <w:rPr>
          <w:rFonts w:eastAsia="宋体" w:hint="eastAsia"/>
          <w:iCs/>
          <w:sz w:val="22"/>
          <w:szCs w:val="20"/>
        </w:rPr>
        <w:t>預計</w:t>
      </w:r>
      <w:r>
        <w:rPr>
          <w:rFonts w:eastAsia="宋体"/>
          <w:iCs/>
          <w:sz w:val="22"/>
          <w:szCs w:val="20"/>
        </w:rPr>
        <w:t xml:space="preserve">) </w:t>
      </w:r>
      <w:r w:rsidRPr="00B77A24">
        <w:rPr>
          <w:rFonts w:eastAsia="宋体"/>
          <w:iCs/>
          <w:sz w:val="22"/>
          <w:szCs w:val="20"/>
        </w:rPr>
        <w:t>changes in the controlled variable (independent of a sensor for the controlled variable)</w:t>
      </w:r>
    </w:p>
    <w:p w14:paraId="36B3B78F" w14:textId="22A19C5A" w:rsidR="00B77A24" w:rsidRDefault="00B77A24" w:rsidP="00B77A24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56E2B64D" wp14:editId="0FAE21F8">
            <wp:extent cx="3197875" cy="2177646"/>
            <wp:effectExtent l="19050" t="19050" r="21590" b="13335"/>
            <wp:docPr id="16" name="图片 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8702" cy="2185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B77A24" w14:paraId="38B49C68" w14:textId="77777777" w:rsidTr="00B77A24">
        <w:tc>
          <w:tcPr>
            <w:tcW w:w="10446" w:type="dxa"/>
          </w:tcPr>
          <w:p w14:paraId="410BF900" w14:textId="77777777" w:rsidR="00B77A24" w:rsidRDefault="00B77A24" w:rsidP="00B77A24">
            <w:pPr>
              <w:rPr>
                <w:rFonts w:eastAsia="宋体"/>
                <w:iCs/>
                <w:sz w:val="22"/>
                <w:szCs w:val="20"/>
              </w:rPr>
            </w:pPr>
            <w:r w:rsidRPr="00B77A24">
              <w:rPr>
                <w:rFonts w:eastAsia="宋体" w:hint="eastAsia"/>
                <w:iCs/>
                <w:sz w:val="22"/>
                <w:szCs w:val="20"/>
              </w:rPr>
              <w:t>Example: Blood potassium level Regulation</w:t>
            </w:r>
          </w:p>
          <w:p w14:paraId="18B02628" w14:textId="33A17D7A" w:rsidR="00B77A24" w:rsidRDefault="00B77A24" w:rsidP="00B77A24">
            <w:pPr>
              <w:rPr>
                <w:rFonts w:eastAsia="宋体" w:hint="eastAsia"/>
                <w:iCs/>
                <w:sz w:val="22"/>
                <w:szCs w:val="20"/>
              </w:rPr>
            </w:pPr>
            <w:r w:rsidRPr="00B77A24">
              <w:rPr>
                <w:rFonts w:eastAsia="宋体"/>
                <w:iCs/>
                <w:sz w:val="22"/>
                <w:szCs w:val="20"/>
              </w:rPr>
              <w:t xml:space="preserve">Dietary potassium is sensed by </w:t>
            </w:r>
            <w:r w:rsidRPr="00B77A24">
              <w:rPr>
                <w:rFonts w:eastAsia="宋体"/>
                <w:iCs/>
                <w:sz w:val="22"/>
                <w:szCs w:val="20"/>
                <w:highlight w:val="yellow"/>
              </w:rPr>
              <w:t>potassium sensors in the gastrointestinal tract</w:t>
            </w:r>
            <w:r w:rsidRPr="00B77A24">
              <w:rPr>
                <w:rFonts w:eastAsia="宋体"/>
                <w:iCs/>
                <w:sz w:val="22"/>
                <w:szCs w:val="20"/>
              </w:rPr>
              <w:t xml:space="preserve"> in the </w:t>
            </w:r>
            <w:r w:rsidRPr="00B77A24">
              <w:rPr>
                <w:rFonts w:eastAsia="宋体"/>
                <w:iCs/>
                <w:sz w:val="22"/>
                <w:szCs w:val="20"/>
                <w:highlight w:val="yellow"/>
              </w:rPr>
              <w:t>absence of changes in plasma</w:t>
            </w:r>
            <w:r w:rsidRPr="00B77A24">
              <w:rPr>
                <w:rFonts w:eastAsia="宋体"/>
                <w:iCs/>
                <w:sz w:val="22"/>
                <w:szCs w:val="20"/>
              </w:rPr>
              <w:t xml:space="preserve"> potassium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B77A24">
              <w:rPr>
                <w:rFonts w:eastAsia="宋体" w:hint="eastAsia"/>
                <w:iCs/>
                <w:sz w:val="22"/>
                <w:szCs w:val="20"/>
                <w:highlight w:val="yellow"/>
              </w:rPr>
              <w:t>Sensor anticipates changes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Pr="00B77A24">
              <w:rPr>
                <w:rFonts w:eastAsia="宋体" w:hint="eastAsia"/>
                <w:iCs/>
                <w:sz w:val="22"/>
                <w:szCs w:val="20"/>
                <w:highlight w:val="yellow"/>
              </w:rPr>
              <w:t>prompt the system to act in advance</w:t>
            </w:r>
          </w:p>
        </w:tc>
      </w:tr>
    </w:tbl>
    <w:p w14:paraId="2CF7FB31" w14:textId="7FF0DCDF" w:rsidR="00B77A24" w:rsidRDefault="00B77A24" w:rsidP="00B77A2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5954C6" w14:paraId="3DCFD2EC" w14:textId="77777777" w:rsidTr="005954C6">
        <w:tc>
          <w:tcPr>
            <w:tcW w:w="10443" w:type="dxa"/>
          </w:tcPr>
          <w:p w14:paraId="63C95507" w14:textId="5A8ABF3E" w:rsidR="005954C6" w:rsidRPr="005954C6" w:rsidRDefault="005954C6" w:rsidP="005954C6">
            <w:pPr>
              <w:spacing w:line="400" w:lineRule="exact"/>
              <w:rPr>
                <w:rFonts w:eastAsia="宋体" w:hint="eastAsia"/>
                <w:iCs/>
              </w:rPr>
            </w:pPr>
            <w:r w:rsidRPr="005954C6">
              <w:rPr>
                <w:rFonts w:eastAsia="宋体"/>
                <w:iCs/>
              </w:rPr>
              <w:t>Circadian variation</w:t>
            </w:r>
            <w:r>
              <w:rPr>
                <w:rFonts w:eastAsia="宋体"/>
                <w:iCs/>
              </w:rPr>
              <w:t xml:space="preserve"> (</w:t>
            </w:r>
            <w:r w:rsidRPr="005954C6">
              <w:rPr>
                <w:rFonts w:eastAsia="宋体" w:hint="eastAsia"/>
                <w:iCs/>
              </w:rPr>
              <w:t>昼夜节律</w:t>
            </w:r>
            <w:r>
              <w:rPr>
                <w:rFonts w:eastAsia="宋体"/>
                <w:iCs/>
              </w:rPr>
              <w:t>)</w:t>
            </w:r>
            <w:r w:rsidRPr="005954C6">
              <w:rPr>
                <w:rFonts w:eastAsia="宋体"/>
                <w:iCs/>
              </w:rPr>
              <w:t xml:space="preserve"> of physiological parameters</w:t>
            </w:r>
          </w:p>
        </w:tc>
      </w:tr>
    </w:tbl>
    <w:p w14:paraId="56564E26" w14:textId="2D22F4C7" w:rsidR="005954C6" w:rsidRDefault="005954C6">
      <w:pPr>
        <w:pStyle w:val="aa"/>
        <w:numPr>
          <w:ilvl w:val="0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5954C6">
        <w:rPr>
          <w:rFonts w:eastAsia="宋体"/>
          <w:iCs/>
          <w:sz w:val="22"/>
          <w:szCs w:val="20"/>
        </w:rPr>
        <w:t>Circadian rhythm follows a 24h light-dark cycle</w:t>
      </w:r>
    </w:p>
    <w:p w14:paraId="31154831" w14:textId="6D4F7CAF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5954C6">
        <w:rPr>
          <w:rFonts w:eastAsia="宋体"/>
          <w:iCs/>
          <w:sz w:val="22"/>
          <w:szCs w:val="20"/>
        </w:rPr>
        <w:t xml:space="preserve">Central nervous system receives input from eyes </w:t>
      </w:r>
      <w:r>
        <w:rPr>
          <w:rFonts w:eastAsia="宋体" w:hint="eastAsia"/>
          <w:iCs/>
          <w:sz w:val="22"/>
          <w:szCs w:val="20"/>
        </w:rPr>
        <w:t>→</w:t>
      </w:r>
      <w:r>
        <w:rPr>
          <w:rFonts w:eastAsia="宋体" w:hint="eastAsia"/>
          <w:iCs/>
          <w:sz w:val="22"/>
          <w:szCs w:val="20"/>
        </w:rPr>
        <w:t xml:space="preserve"> </w:t>
      </w:r>
      <w:r w:rsidRPr="005954C6">
        <w:rPr>
          <w:rFonts w:eastAsia="宋体"/>
          <w:iCs/>
          <w:sz w:val="22"/>
          <w:szCs w:val="20"/>
        </w:rPr>
        <w:t>influence various organ systems.</w:t>
      </w:r>
    </w:p>
    <w:p w14:paraId="1D6F464E" w14:textId="00D5CDA7" w:rsidR="005954C6" w:rsidRDefault="005954C6">
      <w:pPr>
        <w:pStyle w:val="aa"/>
        <w:numPr>
          <w:ilvl w:val="1"/>
          <w:numId w:val="3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E</w:t>
      </w:r>
      <w:r>
        <w:rPr>
          <w:rFonts w:eastAsia="宋体"/>
          <w:iCs/>
          <w:sz w:val="22"/>
          <w:szCs w:val="20"/>
        </w:rPr>
        <w:t>xample:</w:t>
      </w:r>
    </w:p>
    <w:p w14:paraId="253F42E1" w14:textId="1161963A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B</w:t>
      </w:r>
      <w:r>
        <w:rPr>
          <w:rFonts w:eastAsia="宋体"/>
          <w:iCs/>
          <w:sz w:val="22"/>
          <w:szCs w:val="20"/>
        </w:rPr>
        <w:t>ody Temperature</w:t>
      </w:r>
    </w:p>
    <w:p w14:paraId="67CCD68E" w14:textId="6ECEA176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P</w:t>
      </w:r>
      <w:r>
        <w:rPr>
          <w:rFonts w:eastAsia="宋体"/>
          <w:iCs/>
          <w:sz w:val="22"/>
          <w:szCs w:val="20"/>
        </w:rPr>
        <w:t>lasma Growth Hormone</w:t>
      </w:r>
    </w:p>
    <w:p w14:paraId="08152242" w14:textId="35CA4174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P</w:t>
      </w:r>
      <w:r>
        <w:rPr>
          <w:rFonts w:eastAsia="宋体"/>
          <w:iCs/>
          <w:sz w:val="22"/>
          <w:szCs w:val="20"/>
        </w:rPr>
        <w:t>lasma Cortisol</w:t>
      </w:r>
    </w:p>
    <w:p w14:paraId="2B3DCC3E" w14:textId="7CCE53C2" w:rsidR="005954C6" w:rsidRPr="005954C6" w:rsidRDefault="005954C6">
      <w:pPr>
        <w:pStyle w:val="aa"/>
        <w:numPr>
          <w:ilvl w:val="2"/>
          <w:numId w:val="36"/>
        </w:numPr>
        <w:ind w:leftChars="0"/>
        <w:rPr>
          <w:rFonts w:eastAsia="宋体" w:hint="eastAsia"/>
          <w:iCs/>
          <w:sz w:val="22"/>
          <w:szCs w:val="20"/>
        </w:rPr>
      </w:pPr>
      <w:r w:rsidRPr="005954C6">
        <w:rPr>
          <w:rFonts w:eastAsia="宋体"/>
          <w:iCs/>
          <w:sz w:val="22"/>
          <w:szCs w:val="20"/>
        </w:rPr>
        <w:t>Urinary excretion of ions</w:t>
      </w:r>
    </w:p>
    <w:sectPr w:rsidR="005954C6" w:rsidRPr="005954C6" w:rsidSect="004F4E4C">
      <w:headerReference w:type="default" r:id="rId23"/>
      <w:footerReference w:type="default" r:id="rId24"/>
      <w:pgSz w:w="11906" w:h="16838"/>
      <w:pgMar w:top="720" w:right="720" w:bottom="720" w:left="720" w:header="567" w:footer="567" w:gutter="0"/>
      <w:pgBorders w:offsetFrom="page">
        <w:top w:val="single" w:sz="18" w:space="24" w:color="C00000"/>
        <w:left w:val="single" w:sz="18" w:space="24" w:color="C00000"/>
        <w:bottom w:val="single" w:sz="18" w:space="24" w:color="C00000"/>
        <w:right w:val="single" w:sz="18" w:space="24" w:color="C00000"/>
      </w:pgBorders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8456D" w14:textId="77777777" w:rsidR="002B792E" w:rsidRDefault="002B792E" w:rsidP="004F4E4C">
      <w:r>
        <w:separator/>
      </w:r>
    </w:p>
    <w:p w14:paraId="5F0C380B" w14:textId="77777777" w:rsidR="002B792E" w:rsidRDefault="002B792E"/>
  </w:endnote>
  <w:endnote w:type="continuationSeparator" w:id="0">
    <w:p w14:paraId="06C78110" w14:textId="77777777" w:rsidR="002B792E" w:rsidRDefault="002B792E" w:rsidP="004F4E4C">
      <w:r>
        <w:continuationSeparator/>
      </w:r>
    </w:p>
    <w:p w14:paraId="2EAEE727" w14:textId="77777777" w:rsidR="002B792E" w:rsidRDefault="002B79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苹方-港">
    <w:panose1 w:val="020B0504020202020204"/>
    <w:charset w:val="88"/>
    <w:family w:val="swiss"/>
    <w:pitch w:val="variable"/>
    <w:sig w:usb0="A00002FF" w:usb1="7ACFFDFB" w:usb2="00000017" w:usb3="00000000" w:csb0="0010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435790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2299AF9" w14:textId="77777777" w:rsidR="0022175A" w:rsidRPr="001263F0" w:rsidRDefault="004F4E4C" w:rsidP="001263F0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 w:rsidRPr="004F4E4C">
              <w:rPr>
                <w:b/>
                <w:bCs/>
                <w:sz w:val="18"/>
                <w:szCs w:val="18"/>
              </w:rPr>
              <w:fldChar w:fldCharType="begin"/>
            </w:r>
            <w:r w:rsidRPr="004F4E4C">
              <w:rPr>
                <w:b/>
                <w:bCs/>
                <w:sz w:val="18"/>
                <w:szCs w:val="16"/>
              </w:rPr>
              <w:instrText>PAGE</w:instrText>
            </w:r>
            <w:r w:rsidRPr="004F4E4C">
              <w:rPr>
                <w:b/>
                <w:bCs/>
                <w:sz w:val="18"/>
                <w:szCs w:val="18"/>
              </w:rPr>
              <w:fldChar w:fldCharType="separate"/>
            </w:r>
            <w:r w:rsidRPr="004F4E4C">
              <w:rPr>
                <w:b/>
                <w:bCs/>
                <w:sz w:val="18"/>
                <w:szCs w:val="16"/>
                <w:lang w:val="zh-CN"/>
              </w:rPr>
              <w:t>2</w:t>
            </w:r>
            <w:r w:rsidRPr="004F4E4C">
              <w:rPr>
                <w:b/>
                <w:bCs/>
                <w:sz w:val="18"/>
                <w:szCs w:val="18"/>
              </w:rPr>
              <w:fldChar w:fldCharType="end"/>
            </w:r>
            <w:r w:rsidRPr="004F4E4C">
              <w:rPr>
                <w:sz w:val="18"/>
                <w:szCs w:val="16"/>
                <w:lang w:val="zh-CN"/>
              </w:rPr>
              <w:t xml:space="preserve"> / </w:t>
            </w:r>
            <w:r w:rsidRPr="004F4E4C">
              <w:rPr>
                <w:b/>
                <w:bCs/>
                <w:sz w:val="18"/>
                <w:szCs w:val="18"/>
              </w:rPr>
              <w:fldChar w:fldCharType="begin"/>
            </w:r>
            <w:r w:rsidRPr="004F4E4C">
              <w:rPr>
                <w:b/>
                <w:bCs/>
                <w:sz w:val="18"/>
                <w:szCs w:val="16"/>
              </w:rPr>
              <w:instrText>NUMPAGES</w:instrText>
            </w:r>
            <w:r w:rsidRPr="004F4E4C">
              <w:rPr>
                <w:b/>
                <w:bCs/>
                <w:sz w:val="18"/>
                <w:szCs w:val="18"/>
              </w:rPr>
              <w:fldChar w:fldCharType="separate"/>
            </w:r>
            <w:r w:rsidRPr="004F4E4C">
              <w:rPr>
                <w:b/>
                <w:bCs/>
                <w:sz w:val="18"/>
                <w:szCs w:val="16"/>
                <w:lang w:val="zh-CN"/>
              </w:rPr>
              <w:t>2</w:t>
            </w:r>
            <w:r w:rsidRPr="004F4E4C">
              <w:rPr>
                <w:b/>
                <w:bCs/>
                <w:sz w:val="18"/>
                <w:szCs w:val="18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94C39" w14:textId="77777777" w:rsidR="002B792E" w:rsidRDefault="002B792E" w:rsidP="004F4E4C">
      <w:r>
        <w:separator/>
      </w:r>
    </w:p>
    <w:p w14:paraId="74ADDB61" w14:textId="77777777" w:rsidR="002B792E" w:rsidRDefault="002B792E"/>
  </w:footnote>
  <w:footnote w:type="continuationSeparator" w:id="0">
    <w:p w14:paraId="64E12D2D" w14:textId="77777777" w:rsidR="002B792E" w:rsidRDefault="002B792E" w:rsidP="004F4E4C">
      <w:r>
        <w:continuationSeparator/>
      </w:r>
    </w:p>
    <w:p w14:paraId="2D8EF981" w14:textId="77777777" w:rsidR="002B792E" w:rsidRDefault="002B792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146FA" w14:textId="59158CB0" w:rsidR="0022175A" w:rsidRPr="00475578" w:rsidRDefault="004F4E4C" w:rsidP="00475578">
    <w:pPr>
      <w:pStyle w:val="a3"/>
      <w:pBdr>
        <w:bottom w:val="single" w:sz="6" w:space="1" w:color="auto"/>
      </w:pBdr>
      <w:jc w:val="center"/>
      <w:rPr>
        <w:rFonts w:asciiTheme="majorHAnsi" w:eastAsia="宋体" w:hAnsiTheme="majorHAnsi" w:cstheme="majorHAnsi"/>
        <w:sz w:val="18"/>
        <w:szCs w:val="16"/>
      </w:rPr>
    </w:pPr>
    <w:r w:rsidRPr="004F4E4C">
      <w:rPr>
        <w:rFonts w:asciiTheme="majorHAnsi" w:eastAsia="宋体" w:hAnsiTheme="majorHAnsi" w:cstheme="majorHAnsi"/>
        <w:sz w:val="18"/>
        <w:szCs w:val="16"/>
      </w:rPr>
      <w:t xml:space="preserve">Note – </w:t>
    </w:r>
    <w:r w:rsidR="00F63AAA">
      <w:rPr>
        <w:rFonts w:asciiTheme="majorHAnsi" w:eastAsia="宋体" w:hAnsiTheme="majorHAnsi" w:cstheme="majorHAnsi"/>
        <w:sz w:val="18"/>
        <w:szCs w:val="16"/>
      </w:rPr>
      <w:t>Anatomy</w:t>
    </w:r>
    <w:r w:rsidRPr="004F4E4C">
      <w:rPr>
        <w:rFonts w:asciiTheme="majorHAnsi" w:eastAsia="宋体" w:hAnsiTheme="majorHAnsi" w:cstheme="majorHAnsi"/>
        <w:sz w:val="18"/>
        <w:szCs w:val="16"/>
      </w:rPr>
      <w:t xml:space="preserve"> </w:t>
    </w:r>
    <w:r w:rsidR="00F63AAA">
      <w:rPr>
        <w:rFonts w:asciiTheme="majorHAnsi" w:eastAsia="宋体" w:hAnsiTheme="majorHAnsi" w:cstheme="majorHAnsi"/>
        <w:sz w:val="18"/>
        <w:szCs w:val="16"/>
      </w:rPr>
      <w:t>–</w:t>
    </w:r>
    <w:r w:rsidRPr="004F4E4C">
      <w:rPr>
        <w:rFonts w:asciiTheme="majorHAnsi" w:eastAsia="宋体" w:hAnsiTheme="majorHAnsi" w:cstheme="majorHAnsi"/>
        <w:sz w:val="18"/>
        <w:szCs w:val="16"/>
      </w:rPr>
      <w:t xml:space="preserve"> By</w:t>
    </w:r>
    <w:r w:rsidR="00F63AAA">
      <w:rPr>
        <w:rFonts w:asciiTheme="majorHAnsi" w:eastAsia="宋体" w:hAnsiTheme="majorHAnsi" w:cstheme="majorHAnsi"/>
        <w:sz w:val="18"/>
        <w:szCs w:val="16"/>
      </w:rPr>
      <w:t xml:space="preserve"> </w:t>
    </w:r>
    <w:r w:rsidRPr="004F4E4C">
      <w:rPr>
        <w:rFonts w:asciiTheme="majorHAnsi" w:eastAsia="宋体" w:hAnsiTheme="majorHAnsi" w:cstheme="majorHAnsi"/>
        <w:sz w:val="18"/>
        <w:szCs w:val="16"/>
      </w:rPr>
      <w:t>Wong Kwok Yin, Kenny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10F7"/>
    <w:multiLevelType w:val="hybridMultilevel"/>
    <w:tmpl w:val="F15AABE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35655"/>
    <w:multiLevelType w:val="hybridMultilevel"/>
    <w:tmpl w:val="7F4C242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2621A"/>
    <w:multiLevelType w:val="hybridMultilevel"/>
    <w:tmpl w:val="F15E4D92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4467F"/>
    <w:multiLevelType w:val="hybridMultilevel"/>
    <w:tmpl w:val="E3AA8B22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DB6ADC"/>
    <w:multiLevelType w:val="hybridMultilevel"/>
    <w:tmpl w:val="706E9CE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5247B4"/>
    <w:multiLevelType w:val="hybridMultilevel"/>
    <w:tmpl w:val="91DC3D3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D1FF3"/>
    <w:multiLevelType w:val="hybridMultilevel"/>
    <w:tmpl w:val="F9BE78B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F926BA"/>
    <w:multiLevelType w:val="hybridMultilevel"/>
    <w:tmpl w:val="A762E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F83B7A"/>
    <w:multiLevelType w:val="hybridMultilevel"/>
    <w:tmpl w:val="CFDCA318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7DC1084"/>
    <w:multiLevelType w:val="hybridMultilevel"/>
    <w:tmpl w:val="6E481FB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703BD0"/>
    <w:multiLevelType w:val="hybridMultilevel"/>
    <w:tmpl w:val="287C844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001E88"/>
    <w:multiLevelType w:val="hybridMultilevel"/>
    <w:tmpl w:val="2E444A0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2F63C0"/>
    <w:multiLevelType w:val="hybridMultilevel"/>
    <w:tmpl w:val="FC34194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3E63CD"/>
    <w:multiLevelType w:val="hybridMultilevel"/>
    <w:tmpl w:val="0298B9A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271DA9"/>
    <w:multiLevelType w:val="hybridMultilevel"/>
    <w:tmpl w:val="0A360FC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EB6C87"/>
    <w:multiLevelType w:val="hybridMultilevel"/>
    <w:tmpl w:val="29CE2C4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E155EB"/>
    <w:multiLevelType w:val="hybridMultilevel"/>
    <w:tmpl w:val="D200056E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4666B0"/>
    <w:multiLevelType w:val="hybridMultilevel"/>
    <w:tmpl w:val="7F4AB4F8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8" w15:restartNumberingAfterBreak="0">
    <w:nsid w:val="3B5740A9"/>
    <w:multiLevelType w:val="hybridMultilevel"/>
    <w:tmpl w:val="85E4FE8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B10AC9"/>
    <w:multiLevelType w:val="hybridMultilevel"/>
    <w:tmpl w:val="FA264670"/>
    <w:lvl w:ilvl="0" w:tplc="FFFFFFFF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"/>
      <w:lvlJc w:val="left"/>
      <w:pPr>
        <w:ind w:left="1440" w:hanging="360"/>
      </w:pPr>
      <w:rPr>
        <w:rFonts w:ascii="Wingdings" w:hAnsi="Wingdings" w:hint="default"/>
      </w:rPr>
    </w:lvl>
    <w:lvl w:ilvl="2" w:tplc="A5D209EA">
      <w:start w:val="1"/>
      <w:numFmt w:val="bullet"/>
      <w:lvlText w:val="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A220A"/>
    <w:multiLevelType w:val="hybridMultilevel"/>
    <w:tmpl w:val="17823D8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60660C"/>
    <w:multiLevelType w:val="hybridMultilevel"/>
    <w:tmpl w:val="6D54C2D6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DA75526"/>
    <w:multiLevelType w:val="hybridMultilevel"/>
    <w:tmpl w:val="46F6AF4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281105"/>
    <w:multiLevelType w:val="hybridMultilevel"/>
    <w:tmpl w:val="1FA0854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D03DC7"/>
    <w:multiLevelType w:val="hybridMultilevel"/>
    <w:tmpl w:val="92E4E35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2F749F"/>
    <w:multiLevelType w:val="hybridMultilevel"/>
    <w:tmpl w:val="F6B0720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599A0204">
      <w:start w:val="1"/>
      <w:numFmt w:val="bullet"/>
      <w:lvlText w:val="Ꜿ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2D172">
      <w:numFmt w:val="bullet"/>
      <w:lvlText w:val="-"/>
      <w:lvlJc w:val="left"/>
      <w:pPr>
        <w:ind w:left="2880" w:hanging="360"/>
      </w:pPr>
      <w:rPr>
        <w:rFonts w:ascii="Times New Roman" w:eastAsia="宋体" w:hAnsi="Times New Roman" w:cs="Times New Roman" w:hint="default"/>
        <w:b/>
        <w:u w:val="single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FC58F7"/>
    <w:multiLevelType w:val="hybridMultilevel"/>
    <w:tmpl w:val="ABD81F0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A94425"/>
    <w:multiLevelType w:val="hybridMultilevel"/>
    <w:tmpl w:val="F0A481D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243F8D"/>
    <w:multiLevelType w:val="hybridMultilevel"/>
    <w:tmpl w:val="73829CD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2C4B5B"/>
    <w:multiLevelType w:val="hybridMultilevel"/>
    <w:tmpl w:val="16D0A7D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DE28D9"/>
    <w:multiLevelType w:val="hybridMultilevel"/>
    <w:tmpl w:val="75D4BE2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A555CC"/>
    <w:multiLevelType w:val="hybridMultilevel"/>
    <w:tmpl w:val="6FDCE57E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0622E1"/>
    <w:multiLevelType w:val="hybridMultilevel"/>
    <w:tmpl w:val="A052FD1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E26DE"/>
    <w:multiLevelType w:val="hybridMultilevel"/>
    <w:tmpl w:val="B8E22E4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0A140E"/>
    <w:multiLevelType w:val="hybridMultilevel"/>
    <w:tmpl w:val="FDB481BC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70496A"/>
    <w:multiLevelType w:val="hybridMultilevel"/>
    <w:tmpl w:val="46FCAA2E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11921281">
    <w:abstractNumId w:val="9"/>
  </w:num>
  <w:num w:numId="2" w16cid:durableId="728530555">
    <w:abstractNumId w:val="5"/>
  </w:num>
  <w:num w:numId="3" w16cid:durableId="1305620244">
    <w:abstractNumId w:val="15"/>
  </w:num>
  <w:num w:numId="4" w16cid:durableId="765927892">
    <w:abstractNumId w:val="34"/>
  </w:num>
  <w:num w:numId="5" w16cid:durableId="1088113733">
    <w:abstractNumId w:val="20"/>
  </w:num>
  <w:num w:numId="6" w16cid:durableId="465775622">
    <w:abstractNumId w:val="11"/>
  </w:num>
  <w:num w:numId="7" w16cid:durableId="271783480">
    <w:abstractNumId w:val="10"/>
  </w:num>
  <w:num w:numId="8" w16cid:durableId="419645831">
    <w:abstractNumId w:val="4"/>
  </w:num>
  <w:num w:numId="9" w16cid:durableId="373163273">
    <w:abstractNumId w:val="28"/>
  </w:num>
  <w:num w:numId="10" w16cid:durableId="136531497">
    <w:abstractNumId w:val="22"/>
  </w:num>
  <w:num w:numId="11" w16cid:durableId="233710267">
    <w:abstractNumId w:val="1"/>
  </w:num>
  <w:num w:numId="12" w16cid:durableId="1426608915">
    <w:abstractNumId w:val="26"/>
  </w:num>
  <w:num w:numId="13" w16cid:durableId="1412190425">
    <w:abstractNumId w:val="25"/>
  </w:num>
  <w:num w:numId="14" w16cid:durableId="2144038181">
    <w:abstractNumId w:val="19"/>
  </w:num>
  <w:num w:numId="15" w16cid:durableId="1877229232">
    <w:abstractNumId w:val="13"/>
  </w:num>
  <w:num w:numId="16" w16cid:durableId="1440761121">
    <w:abstractNumId w:val="24"/>
  </w:num>
  <w:num w:numId="17" w16cid:durableId="764880836">
    <w:abstractNumId w:val="16"/>
  </w:num>
  <w:num w:numId="18" w16cid:durableId="1560749489">
    <w:abstractNumId w:val="12"/>
  </w:num>
  <w:num w:numId="19" w16cid:durableId="2121679396">
    <w:abstractNumId w:val="6"/>
  </w:num>
  <w:num w:numId="20" w16cid:durableId="1919360780">
    <w:abstractNumId w:val="7"/>
  </w:num>
  <w:num w:numId="21" w16cid:durableId="469522544">
    <w:abstractNumId w:val="3"/>
  </w:num>
  <w:num w:numId="22" w16cid:durableId="286469425">
    <w:abstractNumId w:val="33"/>
  </w:num>
  <w:num w:numId="23" w16cid:durableId="1991908404">
    <w:abstractNumId w:val="14"/>
  </w:num>
  <w:num w:numId="24" w16cid:durableId="412698914">
    <w:abstractNumId w:val="27"/>
  </w:num>
  <w:num w:numId="25" w16cid:durableId="293290350">
    <w:abstractNumId w:val="32"/>
  </w:num>
  <w:num w:numId="26" w16cid:durableId="852189856">
    <w:abstractNumId w:val="31"/>
  </w:num>
  <w:num w:numId="27" w16cid:durableId="1959796660">
    <w:abstractNumId w:val="30"/>
  </w:num>
  <w:num w:numId="28" w16cid:durableId="867647949">
    <w:abstractNumId w:val="0"/>
  </w:num>
  <w:num w:numId="29" w16cid:durableId="262569243">
    <w:abstractNumId w:val="18"/>
  </w:num>
  <w:num w:numId="30" w16cid:durableId="2020503444">
    <w:abstractNumId w:val="23"/>
  </w:num>
  <w:num w:numId="31" w16cid:durableId="2026397724">
    <w:abstractNumId w:val="29"/>
  </w:num>
  <w:num w:numId="32" w16cid:durableId="2101366822">
    <w:abstractNumId w:val="2"/>
  </w:num>
  <w:num w:numId="33" w16cid:durableId="2080861537">
    <w:abstractNumId w:val="35"/>
  </w:num>
  <w:num w:numId="34" w16cid:durableId="1014378435">
    <w:abstractNumId w:val="8"/>
  </w:num>
  <w:num w:numId="35" w16cid:durableId="1386218597">
    <w:abstractNumId w:val="21"/>
  </w:num>
  <w:num w:numId="36" w16cid:durableId="1044404567">
    <w:abstractNumId w:val="1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AAA"/>
    <w:rsid w:val="00004B61"/>
    <w:rsid w:val="00013F2B"/>
    <w:rsid w:val="00016A9B"/>
    <w:rsid w:val="000174B1"/>
    <w:rsid w:val="00024BEA"/>
    <w:rsid w:val="00025C21"/>
    <w:rsid w:val="000431FC"/>
    <w:rsid w:val="0004727F"/>
    <w:rsid w:val="00052620"/>
    <w:rsid w:val="000542A8"/>
    <w:rsid w:val="00081EC3"/>
    <w:rsid w:val="000961F5"/>
    <w:rsid w:val="000A09BF"/>
    <w:rsid w:val="000B3C3F"/>
    <w:rsid w:val="000C5A2B"/>
    <w:rsid w:val="000D5ECB"/>
    <w:rsid w:val="000D75B1"/>
    <w:rsid w:val="000F0451"/>
    <w:rsid w:val="000F11D0"/>
    <w:rsid w:val="001041E3"/>
    <w:rsid w:val="001263F0"/>
    <w:rsid w:val="0015161F"/>
    <w:rsid w:val="0015233D"/>
    <w:rsid w:val="0015347F"/>
    <w:rsid w:val="001537FA"/>
    <w:rsid w:val="00156B09"/>
    <w:rsid w:val="00166AAB"/>
    <w:rsid w:val="00166C20"/>
    <w:rsid w:val="0017425F"/>
    <w:rsid w:val="0018037E"/>
    <w:rsid w:val="00186A24"/>
    <w:rsid w:val="00193161"/>
    <w:rsid w:val="001A47F2"/>
    <w:rsid w:val="001C0D7F"/>
    <w:rsid w:val="001D75DD"/>
    <w:rsid w:val="00201012"/>
    <w:rsid w:val="00202AD6"/>
    <w:rsid w:val="00215F08"/>
    <w:rsid w:val="00216410"/>
    <w:rsid w:val="00216A95"/>
    <w:rsid w:val="0022099D"/>
    <w:rsid w:val="0022175A"/>
    <w:rsid w:val="0023278A"/>
    <w:rsid w:val="0025252C"/>
    <w:rsid w:val="00256DF5"/>
    <w:rsid w:val="00283750"/>
    <w:rsid w:val="002B792E"/>
    <w:rsid w:val="002C002C"/>
    <w:rsid w:val="002C1707"/>
    <w:rsid w:val="002C436F"/>
    <w:rsid w:val="002D4098"/>
    <w:rsid w:val="002E6217"/>
    <w:rsid w:val="002F5504"/>
    <w:rsid w:val="00333894"/>
    <w:rsid w:val="00340ACA"/>
    <w:rsid w:val="003501ED"/>
    <w:rsid w:val="0035031A"/>
    <w:rsid w:val="003731C3"/>
    <w:rsid w:val="00375D48"/>
    <w:rsid w:val="00381AD2"/>
    <w:rsid w:val="00381FDA"/>
    <w:rsid w:val="003876FE"/>
    <w:rsid w:val="003A0004"/>
    <w:rsid w:val="003A2E7B"/>
    <w:rsid w:val="003A36B1"/>
    <w:rsid w:val="003D02A4"/>
    <w:rsid w:val="003D7110"/>
    <w:rsid w:val="00402D61"/>
    <w:rsid w:val="004121CB"/>
    <w:rsid w:val="00426A9C"/>
    <w:rsid w:val="004410D8"/>
    <w:rsid w:val="00446AC9"/>
    <w:rsid w:val="00475578"/>
    <w:rsid w:val="0047733F"/>
    <w:rsid w:val="004820EE"/>
    <w:rsid w:val="0049116B"/>
    <w:rsid w:val="00492420"/>
    <w:rsid w:val="004A560B"/>
    <w:rsid w:val="004B00D5"/>
    <w:rsid w:val="004C402C"/>
    <w:rsid w:val="004D26CA"/>
    <w:rsid w:val="004F4E4C"/>
    <w:rsid w:val="00504D72"/>
    <w:rsid w:val="00507586"/>
    <w:rsid w:val="005173F5"/>
    <w:rsid w:val="005234DC"/>
    <w:rsid w:val="00525682"/>
    <w:rsid w:val="0055757D"/>
    <w:rsid w:val="005656B1"/>
    <w:rsid w:val="00583FDE"/>
    <w:rsid w:val="00594678"/>
    <w:rsid w:val="005954C6"/>
    <w:rsid w:val="005A171B"/>
    <w:rsid w:val="005F6CF4"/>
    <w:rsid w:val="005F7E98"/>
    <w:rsid w:val="006256F3"/>
    <w:rsid w:val="00625FEB"/>
    <w:rsid w:val="00637BA9"/>
    <w:rsid w:val="006A7342"/>
    <w:rsid w:val="006C3F1F"/>
    <w:rsid w:val="006C4CDF"/>
    <w:rsid w:val="006D09A6"/>
    <w:rsid w:val="006D3B22"/>
    <w:rsid w:val="006D3D9B"/>
    <w:rsid w:val="006E68E4"/>
    <w:rsid w:val="006E7C36"/>
    <w:rsid w:val="00704E41"/>
    <w:rsid w:val="00712336"/>
    <w:rsid w:val="00721585"/>
    <w:rsid w:val="007238AC"/>
    <w:rsid w:val="007263E6"/>
    <w:rsid w:val="00734249"/>
    <w:rsid w:val="00737393"/>
    <w:rsid w:val="00740CD1"/>
    <w:rsid w:val="00746773"/>
    <w:rsid w:val="007641C6"/>
    <w:rsid w:val="00785BBE"/>
    <w:rsid w:val="007929E9"/>
    <w:rsid w:val="00793DF9"/>
    <w:rsid w:val="00795DDA"/>
    <w:rsid w:val="007C5186"/>
    <w:rsid w:val="007C6688"/>
    <w:rsid w:val="007D0453"/>
    <w:rsid w:val="007E4CA2"/>
    <w:rsid w:val="007F37EC"/>
    <w:rsid w:val="007F4296"/>
    <w:rsid w:val="00807552"/>
    <w:rsid w:val="00830D87"/>
    <w:rsid w:val="00881A6F"/>
    <w:rsid w:val="00891AD8"/>
    <w:rsid w:val="008A23EE"/>
    <w:rsid w:val="008A6CAC"/>
    <w:rsid w:val="008C4BDA"/>
    <w:rsid w:val="008D7909"/>
    <w:rsid w:val="008E4411"/>
    <w:rsid w:val="008E4F06"/>
    <w:rsid w:val="008F619F"/>
    <w:rsid w:val="008F66A0"/>
    <w:rsid w:val="0090603E"/>
    <w:rsid w:val="00915E19"/>
    <w:rsid w:val="00946B6E"/>
    <w:rsid w:val="00953F9C"/>
    <w:rsid w:val="0097108B"/>
    <w:rsid w:val="00975AC4"/>
    <w:rsid w:val="009771AD"/>
    <w:rsid w:val="00983078"/>
    <w:rsid w:val="00984005"/>
    <w:rsid w:val="009A5509"/>
    <w:rsid w:val="009C1A4E"/>
    <w:rsid w:val="009F2211"/>
    <w:rsid w:val="00A22B84"/>
    <w:rsid w:val="00A452EA"/>
    <w:rsid w:val="00A65398"/>
    <w:rsid w:val="00A66151"/>
    <w:rsid w:val="00A77B0E"/>
    <w:rsid w:val="00A81A5C"/>
    <w:rsid w:val="00A83DD1"/>
    <w:rsid w:val="00A843F9"/>
    <w:rsid w:val="00AA46A1"/>
    <w:rsid w:val="00AB793F"/>
    <w:rsid w:val="00AC1780"/>
    <w:rsid w:val="00AD3D51"/>
    <w:rsid w:val="00AE0DA7"/>
    <w:rsid w:val="00AF48EE"/>
    <w:rsid w:val="00AF6272"/>
    <w:rsid w:val="00B041CA"/>
    <w:rsid w:val="00B356C7"/>
    <w:rsid w:val="00B44281"/>
    <w:rsid w:val="00B5302B"/>
    <w:rsid w:val="00B6569D"/>
    <w:rsid w:val="00B71B0A"/>
    <w:rsid w:val="00B72F6A"/>
    <w:rsid w:val="00B74694"/>
    <w:rsid w:val="00B77A24"/>
    <w:rsid w:val="00BA2840"/>
    <w:rsid w:val="00BA2F72"/>
    <w:rsid w:val="00BB747C"/>
    <w:rsid w:val="00BD5D4F"/>
    <w:rsid w:val="00BE72D6"/>
    <w:rsid w:val="00BF444A"/>
    <w:rsid w:val="00C30AEA"/>
    <w:rsid w:val="00C32C5C"/>
    <w:rsid w:val="00C41EDC"/>
    <w:rsid w:val="00C63DE4"/>
    <w:rsid w:val="00C92EFE"/>
    <w:rsid w:val="00C948CF"/>
    <w:rsid w:val="00CA4173"/>
    <w:rsid w:val="00CC01DF"/>
    <w:rsid w:val="00CD7CF0"/>
    <w:rsid w:val="00CE5AF5"/>
    <w:rsid w:val="00D06CB8"/>
    <w:rsid w:val="00D1554E"/>
    <w:rsid w:val="00D17846"/>
    <w:rsid w:val="00D206D0"/>
    <w:rsid w:val="00D379E6"/>
    <w:rsid w:val="00D40585"/>
    <w:rsid w:val="00D61BA8"/>
    <w:rsid w:val="00D64E64"/>
    <w:rsid w:val="00D6625F"/>
    <w:rsid w:val="00D71E71"/>
    <w:rsid w:val="00D9046A"/>
    <w:rsid w:val="00D9306C"/>
    <w:rsid w:val="00D96887"/>
    <w:rsid w:val="00D9748D"/>
    <w:rsid w:val="00DA53E9"/>
    <w:rsid w:val="00DB50A0"/>
    <w:rsid w:val="00DC3140"/>
    <w:rsid w:val="00DD132B"/>
    <w:rsid w:val="00DD476B"/>
    <w:rsid w:val="00DF3A59"/>
    <w:rsid w:val="00DF51A5"/>
    <w:rsid w:val="00E27F38"/>
    <w:rsid w:val="00E3052A"/>
    <w:rsid w:val="00E4609B"/>
    <w:rsid w:val="00E50A3D"/>
    <w:rsid w:val="00E54E67"/>
    <w:rsid w:val="00E758BA"/>
    <w:rsid w:val="00E80252"/>
    <w:rsid w:val="00E824FF"/>
    <w:rsid w:val="00E9561B"/>
    <w:rsid w:val="00EA4C5D"/>
    <w:rsid w:val="00EB5FA3"/>
    <w:rsid w:val="00EB6050"/>
    <w:rsid w:val="00ED128C"/>
    <w:rsid w:val="00EE7604"/>
    <w:rsid w:val="00EF2EF3"/>
    <w:rsid w:val="00F11FAB"/>
    <w:rsid w:val="00F15EED"/>
    <w:rsid w:val="00F21572"/>
    <w:rsid w:val="00F47300"/>
    <w:rsid w:val="00F50002"/>
    <w:rsid w:val="00F57F66"/>
    <w:rsid w:val="00F63AAA"/>
    <w:rsid w:val="00FA1B1B"/>
    <w:rsid w:val="00FA1F53"/>
    <w:rsid w:val="00FA5996"/>
    <w:rsid w:val="00FC103B"/>
    <w:rsid w:val="00FD1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3C4BE2C"/>
  <w14:defaultImageDpi w14:val="32767"/>
  <w15:chartTrackingRefBased/>
  <w15:docId w15:val="{805542A5-BBA5-4EA7-9A5C-3149F5712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4F4E4C"/>
  </w:style>
  <w:style w:type="paragraph" w:styleId="a5">
    <w:name w:val="footer"/>
    <w:basedOn w:val="a"/>
    <w:link w:val="a6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4F4E4C"/>
  </w:style>
  <w:style w:type="paragraph" w:styleId="a7">
    <w:name w:val="Title"/>
    <w:basedOn w:val="a"/>
    <w:next w:val="a"/>
    <w:link w:val="a8"/>
    <w:uiPriority w:val="10"/>
    <w:qFormat/>
    <w:rsid w:val="004F4E4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F4E4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4C402C"/>
    <w:tblPr>
      <w:tblBorders>
        <w:top w:val="single" w:sz="8" w:space="0" w:color="FF8B8B"/>
        <w:left w:val="single" w:sz="8" w:space="0" w:color="FF8B8B"/>
        <w:bottom w:val="single" w:sz="8" w:space="0" w:color="FF8B8B"/>
        <w:right w:val="single" w:sz="8" w:space="0" w:color="FF8B8B"/>
        <w:insideH w:val="single" w:sz="8" w:space="0" w:color="FF8B8B"/>
        <w:insideV w:val="single" w:sz="8" w:space="0" w:color="FF8B8B"/>
      </w:tblBorders>
    </w:tblPr>
  </w:style>
  <w:style w:type="table" w:customStyle="1" w:styleId="1">
    <w:name w:val="标题1"/>
    <w:basedOn w:val="a1"/>
    <w:uiPriority w:val="99"/>
    <w:rsid w:val="00A77B0E"/>
    <w:rPr>
      <w:rFonts w:eastAsiaTheme="majorEastAsia"/>
      <w:sz w:val="28"/>
    </w:rPr>
    <w:tblPr>
      <w:tblBorders>
        <w:left w:val="single" w:sz="18" w:space="0" w:color="C00000"/>
      </w:tblBorders>
    </w:tblPr>
  </w:style>
  <w:style w:type="table" w:customStyle="1" w:styleId="Callout">
    <w:name w:val="Callout"/>
    <w:basedOn w:val="a1"/>
    <w:uiPriority w:val="99"/>
    <w:rsid w:val="004F4E4C"/>
    <w:tblPr>
      <w:tblBorders>
        <w:top w:val="dashed" w:sz="4" w:space="0" w:color="C00000"/>
        <w:left w:val="dashed" w:sz="4" w:space="0" w:color="C00000"/>
        <w:bottom w:val="dashed" w:sz="4" w:space="0" w:color="C00000"/>
        <w:right w:val="dashed" w:sz="4" w:space="0" w:color="C00000"/>
      </w:tblBorders>
    </w:tblPr>
    <w:tcPr>
      <w:shd w:val="clear" w:color="auto" w:fill="auto"/>
    </w:tcPr>
  </w:style>
  <w:style w:type="paragraph" w:styleId="aa">
    <w:name w:val="List Paragraph"/>
    <w:basedOn w:val="a"/>
    <w:uiPriority w:val="34"/>
    <w:qFormat/>
    <w:rsid w:val="00A22B84"/>
    <w:pPr>
      <w:ind w:leftChars="400" w:left="720"/>
    </w:pPr>
  </w:style>
  <w:style w:type="character" w:styleId="ab">
    <w:name w:val="Placeholder Text"/>
    <w:basedOn w:val="a0"/>
    <w:uiPriority w:val="99"/>
    <w:semiHidden/>
    <w:rsid w:val="002C170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3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ny\Documents\&#33258;&#23450;&#20041;%20Office%20&#27169;&#26495;\Note-Template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80808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苹方-港"/>
        <a:cs typeface=""/>
      </a:majorFont>
      <a:minorFont>
        <a:latin typeface="Times New Roman"/>
        <a:ea typeface="苹方-港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9DBB6-10A6-498C-8819-416D140A4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Note-Template.dotx</Template>
  <TotalTime>1773</TotalTime>
  <Pages>13</Pages>
  <Words>2316</Words>
  <Characters>13205</Characters>
  <Application>Microsoft Office Word</Application>
  <DocSecurity>0</DocSecurity>
  <Lines>110</Lines>
  <Paragraphs>30</Paragraphs>
  <ScaleCrop>false</ScaleCrop>
  <Company/>
  <LinksUpToDate>false</LinksUpToDate>
  <CharactersWithSpaces>15491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Kwok Yin Wong</cp:lastModifiedBy>
  <cp:revision>151</cp:revision>
  <dcterms:created xsi:type="dcterms:W3CDTF">2022-09-26T06:50:00Z</dcterms:created>
  <dcterms:modified xsi:type="dcterms:W3CDTF">2022-10-04T06:47:00Z</dcterms:modified>
</cp:coreProperties>
</file>